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FFD812" w14:textId="18D37663" w:rsidR="00F251B2" w:rsidRDefault="003D0907">
      <w:pPr>
        <w:pStyle w:val="Subtitle"/>
      </w:pPr>
      <w:r w:rsidRPr="003D0907">
        <w:t>Conjoint Analysis</w:t>
      </w:r>
    </w:p>
    <w:p w14:paraId="0F10FD0A" w14:textId="3C59297A" w:rsidR="00F251B2" w:rsidRDefault="003D0907" w:rsidP="003D0907">
      <w:pPr>
        <w:pStyle w:val="Title"/>
      </w:pPr>
      <w:r>
        <w:t>Market Simulator with</w:t>
      </w:r>
      <w:r>
        <w:t xml:space="preserve"> </w:t>
      </w:r>
      <w:r>
        <w:t>Tableau</w:t>
      </w:r>
    </w:p>
    <w:p w14:paraId="19C81B96" w14:textId="2136A3EF" w:rsidR="00F251B2" w:rsidRDefault="008E301F">
      <w:pPr>
        <w:pStyle w:val="Author"/>
      </w:pPr>
      <w:r>
        <w:t xml:space="preserve">Group 2: </w:t>
      </w:r>
      <w:r w:rsidRPr="008E301F">
        <w:t>Lina Simonian &amp; Elena Pshenichnikova</w:t>
      </w:r>
    </w:p>
    <w:p w14:paraId="22A21973" w14:textId="3101740A" w:rsidR="008E301F" w:rsidRDefault="008E301F">
      <w:pPr>
        <w:pStyle w:val="Heading1"/>
      </w:pPr>
      <w:r>
        <w:t>Question 1</w:t>
      </w:r>
    </w:p>
    <w:p w14:paraId="5803F666" w14:textId="77777777" w:rsidR="00CE3BC2" w:rsidRPr="00CE3BC2" w:rsidRDefault="00CE3BC2" w:rsidP="00CE3BC2"/>
    <w:p w14:paraId="2788B9AF" w14:textId="42064D12" w:rsidR="008E301F" w:rsidRPr="008E301F" w:rsidRDefault="008E301F" w:rsidP="008E301F">
      <w:pPr>
        <w:rPr>
          <w:rFonts w:asciiTheme="minorHAnsi" w:hAnsiTheme="minorHAnsi" w:cstheme="minorHAnsi"/>
          <w:color w:val="0E0E0E"/>
        </w:rPr>
      </w:pPr>
      <w:r w:rsidRPr="003220E0">
        <w:rPr>
          <w:rFonts w:asciiTheme="minorHAnsi" w:hAnsiTheme="minorHAnsi" w:cstheme="minorHAnsi"/>
          <w:color w:val="0E0E0E"/>
        </w:rPr>
        <w:t xml:space="preserve">To answer the question we assume that our </w:t>
      </w:r>
      <w:r w:rsidRPr="008E301F">
        <w:rPr>
          <w:rFonts w:asciiTheme="minorHAnsi" w:hAnsiTheme="minorHAnsi" w:cstheme="minorHAnsi"/>
          <w:color w:val="0E0E0E"/>
        </w:rPr>
        <w:t xml:space="preserve">Xiaomi smartphone is built with the </w:t>
      </w:r>
      <w:r w:rsidRPr="008E301F">
        <w:rPr>
          <w:rFonts w:asciiTheme="minorHAnsi" w:hAnsiTheme="minorHAnsi" w:cstheme="minorHAnsi"/>
          <w:b/>
          <w:bCs/>
          <w:color w:val="0E0E0E"/>
        </w:rPr>
        <w:t>lowest attribute levels</w:t>
      </w:r>
      <w:r w:rsidRPr="003220E0">
        <w:rPr>
          <w:rFonts w:asciiTheme="minorHAnsi" w:hAnsiTheme="minorHAnsi" w:cstheme="minorHAnsi"/>
          <w:b/>
          <w:bCs/>
          <w:color w:val="0E0E0E"/>
        </w:rPr>
        <w:t xml:space="preserve"> </w:t>
      </w:r>
      <w:r w:rsidRPr="003220E0">
        <w:rPr>
          <w:rFonts w:asciiTheme="minorHAnsi" w:hAnsiTheme="minorHAnsi" w:cstheme="minorHAnsi"/>
          <w:color w:val="0E0E0E"/>
        </w:rPr>
        <w:t>which are</w:t>
      </w:r>
      <w:r w:rsidRPr="008E301F">
        <w:rPr>
          <w:rFonts w:asciiTheme="minorHAnsi" w:hAnsiTheme="minorHAnsi" w:cstheme="minorHAnsi"/>
          <w:color w:val="0E0E0E"/>
        </w:rPr>
        <w:t>:</w:t>
      </w:r>
    </w:p>
    <w:p w14:paraId="43482785" w14:textId="77777777" w:rsidR="008E301F" w:rsidRPr="008E301F" w:rsidRDefault="008E301F" w:rsidP="008E301F">
      <w:pPr>
        <w:numPr>
          <w:ilvl w:val="0"/>
          <w:numId w:val="17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E301F">
        <w:rPr>
          <w:rFonts w:asciiTheme="minorHAnsi" w:hAnsiTheme="minorHAnsi" w:cstheme="minorHAnsi"/>
        </w:rPr>
        <w:t xml:space="preserve">Screen = </w:t>
      </w:r>
      <w:r w:rsidRPr="008E301F">
        <w:rPr>
          <w:rFonts w:asciiTheme="minorHAnsi" w:hAnsiTheme="minorHAnsi" w:cstheme="minorHAnsi"/>
          <w:b/>
          <w:bCs/>
        </w:rPr>
        <w:t>LED</w:t>
      </w:r>
    </w:p>
    <w:p w14:paraId="4220F4F4" w14:textId="77777777" w:rsidR="008E301F" w:rsidRPr="008E301F" w:rsidRDefault="008E301F" w:rsidP="008E301F">
      <w:pPr>
        <w:numPr>
          <w:ilvl w:val="0"/>
          <w:numId w:val="17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E301F">
        <w:rPr>
          <w:rFonts w:asciiTheme="minorHAnsi" w:hAnsiTheme="minorHAnsi" w:cstheme="minorHAnsi"/>
        </w:rPr>
        <w:t xml:space="preserve">Sound = </w:t>
      </w:r>
      <w:r w:rsidRPr="008E301F">
        <w:rPr>
          <w:rFonts w:asciiTheme="minorHAnsi" w:hAnsiTheme="minorHAnsi" w:cstheme="minorHAnsi"/>
          <w:b/>
          <w:bCs/>
        </w:rPr>
        <w:t>Mono</w:t>
      </w:r>
    </w:p>
    <w:p w14:paraId="0562141A" w14:textId="77777777" w:rsidR="008E301F" w:rsidRPr="008E301F" w:rsidRDefault="008E301F" w:rsidP="008E301F">
      <w:pPr>
        <w:numPr>
          <w:ilvl w:val="0"/>
          <w:numId w:val="17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E301F">
        <w:rPr>
          <w:rFonts w:asciiTheme="minorHAnsi" w:hAnsiTheme="minorHAnsi" w:cstheme="minorHAnsi"/>
        </w:rPr>
        <w:t xml:space="preserve">Sim Card = </w:t>
      </w:r>
      <w:r w:rsidRPr="008E301F">
        <w:rPr>
          <w:rFonts w:asciiTheme="minorHAnsi" w:hAnsiTheme="minorHAnsi" w:cstheme="minorHAnsi"/>
          <w:b/>
          <w:bCs/>
        </w:rPr>
        <w:t>No Dual</w:t>
      </w:r>
    </w:p>
    <w:p w14:paraId="1EA9ECA9" w14:textId="77777777" w:rsidR="008E301F" w:rsidRPr="008E301F" w:rsidRDefault="008E301F" w:rsidP="008E301F">
      <w:pPr>
        <w:numPr>
          <w:ilvl w:val="0"/>
          <w:numId w:val="17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E301F">
        <w:rPr>
          <w:rFonts w:asciiTheme="minorHAnsi" w:hAnsiTheme="minorHAnsi" w:cstheme="minorHAnsi"/>
        </w:rPr>
        <w:t xml:space="preserve">Camera = </w:t>
      </w:r>
      <w:r w:rsidRPr="008E301F">
        <w:rPr>
          <w:rFonts w:asciiTheme="minorHAnsi" w:hAnsiTheme="minorHAnsi" w:cstheme="minorHAnsi"/>
          <w:b/>
          <w:bCs/>
        </w:rPr>
        <w:t>20 MP</w:t>
      </w:r>
    </w:p>
    <w:p w14:paraId="37241B36" w14:textId="56DD9C10" w:rsidR="008E301F" w:rsidRPr="008E301F" w:rsidRDefault="008E301F" w:rsidP="008E301F">
      <w:pPr>
        <w:numPr>
          <w:ilvl w:val="0"/>
          <w:numId w:val="17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E301F">
        <w:rPr>
          <w:rFonts w:asciiTheme="minorHAnsi" w:hAnsiTheme="minorHAnsi" w:cstheme="minorHAnsi"/>
        </w:rPr>
        <w:t xml:space="preserve">Price = </w:t>
      </w:r>
      <w:r w:rsidRPr="008E301F">
        <w:rPr>
          <w:rFonts w:asciiTheme="minorHAnsi" w:hAnsiTheme="minorHAnsi" w:cstheme="minorHAnsi"/>
          <w:b/>
          <w:bCs/>
        </w:rPr>
        <w:t>$350</w:t>
      </w:r>
    </w:p>
    <w:p w14:paraId="7F34B6DD" w14:textId="7E13AB1F" w:rsidR="008E301F" w:rsidRPr="008E301F" w:rsidRDefault="008E301F" w:rsidP="008E301F">
      <w:pPr>
        <w:spacing w:before="100" w:beforeAutospacing="1"/>
        <w:rPr>
          <w:rFonts w:asciiTheme="minorHAnsi" w:hAnsiTheme="minorHAnsi" w:cstheme="minorHAnsi"/>
        </w:rPr>
      </w:pPr>
      <w:r w:rsidRPr="003220E0">
        <w:rPr>
          <w:rFonts w:asciiTheme="minorHAnsi" w:hAnsiTheme="minorHAnsi" w:cstheme="minorHAnsi"/>
        </w:rPr>
        <w:t>Our</w:t>
      </w:r>
      <w:r w:rsidRPr="008E301F">
        <w:rPr>
          <w:rFonts w:asciiTheme="minorHAnsi" w:hAnsiTheme="minorHAnsi" w:cstheme="minorHAnsi"/>
        </w:rPr>
        <w:t xml:space="preserve"> boss wants to know:</w:t>
      </w:r>
    </w:p>
    <w:p w14:paraId="24582ABB" w14:textId="77777777" w:rsidR="008E301F" w:rsidRPr="008E301F" w:rsidRDefault="008E301F" w:rsidP="00CE3BC2">
      <w:pPr>
        <w:numPr>
          <w:ilvl w:val="0"/>
          <w:numId w:val="18"/>
        </w:numPr>
        <w:spacing w:before="100" w:beforeAutospacing="1"/>
        <w:rPr>
          <w:rFonts w:asciiTheme="minorHAnsi" w:hAnsiTheme="minorHAnsi" w:cstheme="minorHAnsi"/>
        </w:rPr>
      </w:pPr>
      <w:r w:rsidRPr="008E301F">
        <w:rPr>
          <w:rFonts w:asciiTheme="minorHAnsi" w:hAnsiTheme="minorHAnsi" w:cstheme="minorHAnsi"/>
        </w:rPr>
        <w:t xml:space="preserve">What is the </w:t>
      </w:r>
      <w:r w:rsidRPr="008E301F">
        <w:rPr>
          <w:rFonts w:asciiTheme="minorHAnsi" w:hAnsiTheme="minorHAnsi" w:cstheme="minorHAnsi"/>
          <w:b/>
          <w:bCs/>
        </w:rPr>
        <w:t>Preference Share</w:t>
      </w:r>
      <w:r w:rsidRPr="008E301F">
        <w:rPr>
          <w:rFonts w:asciiTheme="minorHAnsi" w:hAnsiTheme="minorHAnsi" w:cstheme="minorHAnsi"/>
        </w:rPr>
        <w:t xml:space="preserve"> of this product using:</w:t>
      </w:r>
    </w:p>
    <w:p w14:paraId="656C17BB" w14:textId="77777777" w:rsidR="008E301F" w:rsidRPr="008E301F" w:rsidRDefault="008E301F" w:rsidP="00CE3BC2">
      <w:pPr>
        <w:numPr>
          <w:ilvl w:val="1"/>
          <w:numId w:val="18"/>
        </w:numPr>
        <w:rPr>
          <w:rFonts w:asciiTheme="minorHAnsi" w:hAnsiTheme="minorHAnsi" w:cstheme="minorHAnsi"/>
        </w:rPr>
      </w:pPr>
      <w:r w:rsidRPr="008E301F">
        <w:rPr>
          <w:rFonts w:asciiTheme="minorHAnsi" w:hAnsiTheme="minorHAnsi" w:cstheme="minorHAnsi"/>
          <w:b/>
          <w:bCs/>
        </w:rPr>
        <w:t>First Choice</w:t>
      </w:r>
      <w:r w:rsidRPr="008E301F">
        <w:rPr>
          <w:rFonts w:asciiTheme="minorHAnsi" w:hAnsiTheme="minorHAnsi" w:cstheme="minorHAnsi"/>
        </w:rPr>
        <w:t xml:space="preserve"> model</w:t>
      </w:r>
    </w:p>
    <w:p w14:paraId="7ED74BED" w14:textId="77777777" w:rsidR="008E301F" w:rsidRPr="008E301F" w:rsidRDefault="008E301F" w:rsidP="00CE3BC2">
      <w:pPr>
        <w:numPr>
          <w:ilvl w:val="1"/>
          <w:numId w:val="18"/>
        </w:numPr>
        <w:spacing w:after="240"/>
        <w:rPr>
          <w:rFonts w:asciiTheme="minorHAnsi" w:hAnsiTheme="minorHAnsi" w:cstheme="minorHAnsi"/>
        </w:rPr>
      </w:pPr>
      <w:r w:rsidRPr="008E301F">
        <w:rPr>
          <w:rFonts w:asciiTheme="minorHAnsi" w:hAnsiTheme="minorHAnsi" w:cstheme="minorHAnsi"/>
          <w:b/>
          <w:bCs/>
        </w:rPr>
        <w:t>Logit</w:t>
      </w:r>
      <w:r w:rsidRPr="008E301F">
        <w:rPr>
          <w:rFonts w:asciiTheme="minorHAnsi" w:hAnsiTheme="minorHAnsi" w:cstheme="minorHAnsi"/>
        </w:rPr>
        <w:t xml:space="preserve"> model</w:t>
      </w:r>
    </w:p>
    <w:p w14:paraId="2488D1FD" w14:textId="52725C38" w:rsidR="008E301F" w:rsidRPr="008E301F" w:rsidRDefault="008E301F" w:rsidP="00CE3BC2">
      <w:pPr>
        <w:numPr>
          <w:ilvl w:val="0"/>
          <w:numId w:val="18"/>
        </w:numPr>
        <w:spacing w:before="100" w:beforeAutospacing="1" w:after="240"/>
        <w:rPr>
          <w:rFonts w:asciiTheme="minorHAnsi" w:hAnsiTheme="minorHAnsi" w:cstheme="minorHAnsi"/>
        </w:rPr>
      </w:pPr>
      <w:r w:rsidRPr="008E301F">
        <w:rPr>
          <w:rFonts w:asciiTheme="minorHAnsi" w:hAnsiTheme="minorHAnsi" w:cstheme="minorHAnsi"/>
        </w:rPr>
        <w:t xml:space="preserve">If </w:t>
      </w:r>
      <w:r w:rsidR="00D61380" w:rsidRPr="003220E0">
        <w:rPr>
          <w:rFonts w:cstheme="minorHAnsi"/>
        </w:rPr>
        <w:t>we</w:t>
      </w:r>
      <w:r w:rsidRPr="008E301F">
        <w:rPr>
          <w:rFonts w:asciiTheme="minorHAnsi" w:hAnsiTheme="minorHAnsi" w:cstheme="minorHAnsi"/>
        </w:rPr>
        <w:t xml:space="preserve"> were to </w:t>
      </w:r>
      <w:r w:rsidRPr="008E301F">
        <w:rPr>
          <w:rFonts w:asciiTheme="minorHAnsi" w:hAnsiTheme="minorHAnsi" w:cstheme="minorHAnsi"/>
          <w:b/>
          <w:bCs/>
        </w:rPr>
        <w:t>change the price</w:t>
      </w:r>
      <w:r w:rsidRPr="008E301F">
        <w:rPr>
          <w:rFonts w:asciiTheme="minorHAnsi" w:hAnsiTheme="minorHAnsi" w:cstheme="minorHAnsi"/>
        </w:rPr>
        <w:t xml:space="preserve"> ($300, $400, $450), how would that impact </w:t>
      </w:r>
      <w:r w:rsidRPr="008E301F">
        <w:rPr>
          <w:rFonts w:asciiTheme="minorHAnsi" w:hAnsiTheme="minorHAnsi" w:cstheme="minorHAnsi"/>
          <w:b/>
          <w:bCs/>
        </w:rPr>
        <w:t>revenue</w:t>
      </w:r>
      <w:r w:rsidRPr="008E301F">
        <w:rPr>
          <w:rFonts w:asciiTheme="minorHAnsi" w:hAnsiTheme="minorHAnsi" w:cstheme="minorHAnsi"/>
        </w:rPr>
        <w:t>?</w:t>
      </w:r>
    </w:p>
    <w:p w14:paraId="26709DDE" w14:textId="4DDE0D88" w:rsidR="008E301F" w:rsidRPr="003220E0" w:rsidRDefault="008E301F" w:rsidP="00CE3BC2">
      <w:pPr>
        <w:numPr>
          <w:ilvl w:val="0"/>
          <w:numId w:val="18"/>
        </w:numPr>
        <w:spacing w:before="100" w:beforeAutospacing="1" w:after="240"/>
        <w:rPr>
          <w:rFonts w:asciiTheme="minorHAnsi" w:hAnsiTheme="minorHAnsi" w:cstheme="minorHAnsi"/>
        </w:rPr>
      </w:pPr>
      <w:r w:rsidRPr="008E301F">
        <w:rPr>
          <w:rFonts w:asciiTheme="minorHAnsi" w:hAnsiTheme="minorHAnsi" w:cstheme="minorHAnsi"/>
        </w:rPr>
        <w:t xml:space="preserve">What price gives the </w:t>
      </w:r>
      <w:r w:rsidRPr="008E301F">
        <w:rPr>
          <w:rFonts w:asciiTheme="minorHAnsi" w:hAnsiTheme="minorHAnsi" w:cstheme="minorHAnsi"/>
          <w:b/>
          <w:bCs/>
        </w:rPr>
        <w:t>highest revenue</w:t>
      </w:r>
      <w:r w:rsidRPr="008E301F">
        <w:rPr>
          <w:rFonts w:asciiTheme="minorHAnsi" w:hAnsiTheme="minorHAnsi" w:cstheme="minorHAnsi"/>
        </w:rPr>
        <w:t>, and by how much does it increase?</w:t>
      </w:r>
    </w:p>
    <w:p w14:paraId="51AA659F" w14:textId="5EC83638" w:rsidR="00F251B2" w:rsidRDefault="00D61380">
      <w:pPr>
        <w:pStyle w:val="Heading1"/>
      </w:pPr>
      <w:r>
        <w:rPr>
          <w:noProof/>
        </w:rPr>
        <w:drawing>
          <wp:inline distT="0" distB="0" distL="0" distR="0" wp14:anchorId="589F21A6" wp14:editId="0FE3B7FF">
            <wp:extent cx="5860415" cy="3293745"/>
            <wp:effectExtent l="0" t="0" r="0" b="0"/>
            <wp:docPr id="131947847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478470" name="Picture 2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64E3" w14:textId="77777777" w:rsidR="00D61380" w:rsidRDefault="00D61380"/>
    <w:p w14:paraId="3EFB5677" w14:textId="55BAAABF" w:rsidR="00CE3BC2" w:rsidRDefault="00D61380" w:rsidP="00CE3BC2">
      <w:pPr>
        <w:pStyle w:val="p1"/>
        <w:numPr>
          <w:ilvl w:val="1"/>
          <w:numId w:val="23"/>
        </w:numPr>
      </w:pPr>
      <w:r w:rsidRPr="003220E0">
        <w:lastRenderedPageBreak/>
        <w:t>S</w:t>
      </w:r>
      <w:r w:rsidRPr="003220E0">
        <w:t xml:space="preserve">elected Xiaomi product is </w:t>
      </w:r>
      <w:r w:rsidRPr="003220E0">
        <w:rPr>
          <w:rStyle w:val="s1"/>
          <w:b/>
          <w:bCs/>
        </w:rPr>
        <w:t>P1</w:t>
      </w:r>
      <w:r w:rsidR="001D57A8" w:rsidRPr="003220E0">
        <w:rPr>
          <w:rStyle w:val="s1"/>
          <w:b/>
          <w:bCs/>
        </w:rPr>
        <w:t>b</w:t>
      </w:r>
      <w:r w:rsidRPr="003220E0">
        <w:t xml:space="preserve">, </w:t>
      </w:r>
      <w:r w:rsidR="00CE3BC2" w:rsidRPr="003220E0">
        <w:t xml:space="preserve">priced at </w:t>
      </w:r>
      <w:r w:rsidR="00CE3BC2" w:rsidRPr="003220E0">
        <w:rPr>
          <w:rStyle w:val="s1"/>
          <w:b/>
          <w:bCs/>
        </w:rPr>
        <w:t>$350</w:t>
      </w:r>
      <w:r w:rsidR="00CE3BC2" w:rsidRPr="003220E0">
        <w:t>:</w:t>
      </w:r>
    </w:p>
    <w:p w14:paraId="15399798" w14:textId="7326C7E3" w:rsidR="00B3499A" w:rsidRPr="00D61380" w:rsidRDefault="00CE3BC2" w:rsidP="00B3499A">
      <w:pPr>
        <w:pStyle w:val="p1"/>
      </w:pPr>
      <w:r>
        <w:t xml:space="preserve"> </w:t>
      </w:r>
      <w:r w:rsidR="00B010DD" w:rsidRPr="00B3499A">
        <w:rPr>
          <w:noProof/>
          <w:sz w:val="22"/>
          <w:szCs w:val="22"/>
        </w:rPr>
        <w:drawing>
          <wp:inline distT="0" distB="0" distL="0" distR="0" wp14:anchorId="31CF54FD" wp14:editId="35FAAAC7">
            <wp:extent cx="1682496" cy="3091760"/>
            <wp:effectExtent l="0" t="0" r="0" b="635"/>
            <wp:docPr id="15420307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3072" name="Picture 3" descr="A screenshot of a computer&#10;&#10;AI-generated content may be incorrect.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15" t="24029" r="32794" b="24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496" cy="309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                        </w:t>
      </w:r>
      <w:r w:rsidR="00B010DD" w:rsidRPr="00B3499A">
        <w:rPr>
          <w:noProof/>
          <w:sz w:val="22"/>
          <w:szCs w:val="22"/>
        </w:rPr>
        <w:drawing>
          <wp:inline distT="0" distB="0" distL="0" distR="0" wp14:anchorId="63C95F59" wp14:editId="536071CD">
            <wp:extent cx="1657376" cy="3078226"/>
            <wp:effectExtent l="0" t="0" r="0" b="0"/>
            <wp:docPr id="119453225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3072" name="Picture 3" descr="A screenshot of a computer&#10;&#10;AI-generated content may be incorrect.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65" t="24029" r="16121" b="24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76" cy="3078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ReportTable"/>
        <w:tblW w:w="0" w:type="auto"/>
        <w:tblBorders>
          <w:bottom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4267"/>
      </w:tblGrid>
      <w:tr w:rsidR="00B3499A" w14:paraId="03C40727" w14:textId="77777777" w:rsidTr="003220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14:paraId="26422AB8" w14:textId="4AD735FC" w:rsidR="00B3499A" w:rsidRPr="003220E0" w:rsidRDefault="00B3499A" w:rsidP="00B3499A">
            <w:pPr>
              <w:pStyle w:val="Heading4"/>
              <w:jc w:val="left"/>
              <w:rPr>
                <w:rFonts w:asciiTheme="minorHAnsi" w:hAnsiTheme="minorHAnsi" w:cstheme="minorHAnsi"/>
                <w:sz w:val="24"/>
              </w:rPr>
            </w:pPr>
            <w:r w:rsidRPr="003220E0">
              <w:rPr>
                <w:rFonts w:ascii="Segoe UI Symbol" w:hAnsi="Segoe UI Symbol" w:cs="Segoe UI Symbol"/>
                <w:sz w:val="24"/>
              </w:rPr>
              <w:t>➤</w:t>
            </w:r>
            <w:r w:rsidRPr="003220E0">
              <w:rPr>
                <w:rFonts w:asciiTheme="minorHAnsi" w:hAnsiTheme="minorHAnsi" w:cstheme="minorHAnsi"/>
                <w:sz w:val="24"/>
              </w:rPr>
              <w:t xml:space="preserve"> First Choice Model:</w:t>
            </w:r>
          </w:p>
          <w:p w14:paraId="536D8E17" w14:textId="6DEFD661" w:rsidR="00B3499A" w:rsidRPr="003220E0" w:rsidRDefault="00B3499A" w:rsidP="00B3499A">
            <w:pPr>
              <w:pStyle w:val="p1"/>
              <w:jc w:val="left"/>
              <w:rPr>
                <w:rFonts w:asciiTheme="minorHAnsi" w:hAnsiTheme="minorHAnsi" w:cstheme="minorHAnsi"/>
                <w:sz w:val="24"/>
              </w:rPr>
            </w:pPr>
            <w:r w:rsidRPr="003220E0">
              <w:rPr>
                <w:rFonts w:asciiTheme="minorHAnsi" w:hAnsiTheme="minorHAnsi" w:cstheme="minorHAnsi"/>
                <w:b w:val="0"/>
                <w:bCs/>
                <w:sz w:val="24"/>
              </w:rPr>
              <w:t>Pie chart (</w:t>
            </w:r>
            <w:r w:rsidRPr="003220E0">
              <w:rPr>
                <w:rFonts w:asciiTheme="minorHAnsi" w:hAnsiTheme="minorHAnsi" w:cstheme="minorHAnsi"/>
                <w:sz w:val="24"/>
              </w:rPr>
              <w:t>Market Share First Choice</w:t>
            </w:r>
            <w:r w:rsidRPr="003220E0">
              <w:rPr>
                <w:rFonts w:asciiTheme="minorHAnsi" w:hAnsiTheme="minorHAnsi" w:cstheme="minorHAnsi"/>
                <w:b w:val="0"/>
                <w:bCs/>
                <w:sz w:val="24"/>
              </w:rPr>
              <w:t>)</w:t>
            </w:r>
            <w:r w:rsidRPr="003220E0">
              <w:rPr>
                <w:rStyle w:val="s1"/>
                <w:rFonts w:asciiTheme="minorHAnsi" w:hAnsiTheme="minorHAnsi" w:cstheme="minorHAnsi"/>
                <w:sz w:val="24"/>
              </w:rPr>
              <w:t xml:space="preserve"> </w:t>
            </w:r>
            <w:r w:rsidRPr="003220E0">
              <w:rPr>
                <w:rStyle w:val="s1"/>
                <w:rFonts w:asciiTheme="minorHAnsi" w:hAnsiTheme="minorHAnsi" w:cstheme="minorHAnsi"/>
                <w:b w:val="0"/>
                <w:bCs/>
                <w:sz w:val="24"/>
              </w:rPr>
              <w:t>shows</w:t>
            </w:r>
            <w:r w:rsidRPr="003220E0">
              <w:rPr>
                <w:rStyle w:val="s1"/>
                <w:rFonts w:asciiTheme="minorHAnsi" w:hAnsiTheme="minorHAnsi" w:cstheme="minorHAnsi"/>
                <w:sz w:val="24"/>
              </w:rPr>
              <w:t>:</w:t>
            </w:r>
          </w:p>
          <w:p w14:paraId="2CF0F082" w14:textId="10E7EA07" w:rsidR="00B3499A" w:rsidRPr="003220E0" w:rsidRDefault="00B3499A" w:rsidP="00B3499A">
            <w:pPr>
              <w:pStyle w:val="p1"/>
              <w:numPr>
                <w:ilvl w:val="0"/>
                <w:numId w:val="19"/>
              </w:numPr>
              <w:jc w:val="left"/>
              <w:rPr>
                <w:rFonts w:asciiTheme="minorHAnsi" w:hAnsiTheme="minorHAnsi" w:cstheme="minorHAnsi"/>
                <w:sz w:val="24"/>
              </w:rPr>
            </w:pPr>
            <w:r w:rsidRPr="003220E0">
              <w:rPr>
                <w:rFonts w:asciiTheme="minorHAnsi" w:hAnsiTheme="minorHAnsi" w:cstheme="minorHAnsi"/>
                <w:sz w:val="24"/>
              </w:rPr>
              <w:t>P1</w:t>
            </w:r>
            <w:r w:rsidRPr="003220E0">
              <w:rPr>
                <w:rFonts w:asciiTheme="minorHAnsi" w:hAnsiTheme="minorHAnsi" w:cstheme="minorHAnsi"/>
                <w:sz w:val="24"/>
              </w:rPr>
              <w:t>b</w:t>
            </w:r>
            <w:r w:rsidRPr="003220E0">
              <w:rPr>
                <w:rFonts w:asciiTheme="minorHAnsi" w:hAnsiTheme="minorHAnsi" w:cstheme="minorHAnsi"/>
                <w:sz w:val="24"/>
              </w:rPr>
              <w:t xml:space="preserve"> (Xiaomi)</w:t>
            </w:r>
            <w:r w:rsidRPr="003220E0">
              <w:rPr>
                <w:rStyle w:val="s1"/>
                <w:rFonts w:asciiTheme="minorHAnsi" w:hAnsiTheme="minorHAnsi" w:cstheme="minorHAnsi"/>
                <w:sz w:val="24"/>
              </w:rPr>
              <w:t xml:space="preserve"> = </w:t>
            </w:r>
            <w:r w:rsidRPr="003220E0">
              <w:rPr>
                <w:rFonts w:asciiTheme="minorHAnsi" w:hAnsiTheme="minorHAnsi" w:cstheme="minorHAnsi"/>
                <w:sz w:val="24"/>
              </w:rPr>
              <w:t>10.80%</w:t>
            </w:r>
          </w:p>
          <w:p w14:paraId="32477123" w14:textId="185D8257" w:rsidR="00B3499A" w:rsidRPr="003220E0" w:rsidRDefault="00B3499A" w:rsidP="00B3499A">
            <w:pPr>
              <w:pStyle w:val="p1"/>
              <w:numPr>
                <w:ilvl w:val="0"/>
                <w:numId w:val="19"/>
              </w:numPr>
              <w:jc w:val="left"/>
              <w:rPr>
                <w:rFonts w:asciiTheme="minorHAnsi" w:hAnsiTheme="minorHAnsi" w:cstheme="minorHAnsi"/>
                <w:b w:val="0"/>
                <w:bCs/>
                <w:sz w:val="24"/>
              </w:rPr>
            </w:pPr>
            <w:r w:rsidRPr="003220E0">
              <w:rPr>
                <w:rFonts w:asciiTheme="minorHAnsi" w:hAnsiTheme="minorHAnsi" w:cstheme="minorHAnsi"/>
                <w:b w:val="0"/>
                <w:bCs/>
                <w:sz w:val="24"/>
              </w:rPr>
              <w:t>Samsung = 63.0%</w:t>
            </w:r>
          </w:p>
          <w:p w14:paraId="456849FF" w14:textId="3D078CCF" w:rsidR="005B1CC3" w:rsidRPr="009E3924" w:rsidRDefault="00B3499A" w:rsidP="009E3924">
            <w:pPr>
              <w:pStyle w:val="p1"/>
              <w:numPr>
                <w:ilvl w:val="0"/>
                <w:numId w:val="19"/>
              </w:numPr>
              <w:jc w:val="left"/>
              <w:rPr>
                <w:rFonts w:asciiTheme="minorHAnsi" w:hAnsiTheme="minorHAnsi" w:cstheme="minorHAnsi"/>
                <w:b w:val="0"/>
                <w:bCs/>
                <w:sz w:val="24"/>
              </w:rPr>
            </w:pPr>
            <w:r w:rsidRPr="003220E0">
              <w:rPr>
                <w:rFonts w:asciiTheme="minorHAnsi" w:hAnsiTheme="minorHAnsi" w:cstheme="minorHAnsi"/>
                <w:b w:val="0"/>
                <w:bCs/>
                <w:sz w:val="24"/>
              </w:rPr>
              <w:t>Apple = 26.41%</w:t>
            </w:r>
          </w:p>
        </w:tc>
        <w:tc>
          <w:tcPr>
            <w:tcW w:w="426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14:paraId="7C031BFB" w14:textId="02F3F51C" w:rsidR="00B3499A" w:rsidRPr="003220E0" w:rsidRDefault="00B3499A" w:rsidP="00B3499A">
            <w:pPr>
              <w:pStyle w:val="Heading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</w:rPr>
            </w:pPr>
            <w:r w:rsidRPr="003220E0">
              <w:rPr>
                <w:rFonts w:ascii="Segoe UI Symbol" w:hAnsi="Segoe UI Symbol" w:cs="Segoe UI Symbol"/>
                <w:sz w:val="24"/>
              </w:rPr>
              <w:t>➤</w:t>
            </w:r>
            <w:r w:rsidRPr="003220E0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3220E0">
              <w:rPr>
                <w:rFonts w:asciiTheme="minorHAnsi" w:hAnsiTheme="minorHAnsi" w:cstheme="minorHAnsi"/>
                <w:b/>
                <w:bCs/>
                <w:sz w:val="24"/>
              </w:rPr>
              <w:t>Logit Model:</w:t>
            </w:r>
          </w:p>
          <w:p w14:paraId="1E557408" w14:textId="338A0133" w:rsidR="00B3499A" w:rsidRPr="003220E0" w:rsidRDefault="00B3499A" w:rsidP="00B3499A">
            <w:pPr>
              <w:pStyle w:val="p1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</w:rPr>
            </w:pPr>
            <w:r w:rsidRPr="003220E0">
              <w:rPr>
                <w:rFonts w:asciiTheme="minorHAnsi" w:hAnsiTheme="minorHAnsi" w:cstheme="minorHAnsi"/>
                <w:sz w:val="24"/>
              </w:rPr>
              <w:t>Pie chart</w:t>
            </w:r>
            <w:r w:rsidRPr="003220E0">
              <w:rPr>
                <w:rFonts w:asciiTheme="minorHAnsi" w:hAnsiTheme="minorHAnsi" w:cstheme="minorHAnsi"/>
                <w:b/>
                <w:bCs/>
                <w:sz w:val="24"/>
              </w:rPr>
              <w:t xml:space="preserve"> (Market Share Logit)</w:t>
            </w:r>
            <w:r w:rsidRPr="003220E0">
              <w:rPr>
                <w:rStyle w:val="s1"/>
                <w:rFonts w:asciiTheme="minorHAnsi" w:hAnsiTheme="minorHAnsi" w:cstheme="minorHAnsi"/>
                <w:sz w:val="24"/>
              </w:rPr>
              <w:t xml:space="preserve"> shows:</w:t>
            </w:r>
          </w:p>
          <w:p w14:paraId="4F511685" w14:textId="0EC69B96" w:rsidR="00B3499A" w:rsidRPr="003220E0" w:rsidRDefault="00B3499A" w:rsidP="00B3499A">
            <w:pPr>
              <w:pStyle w:val="p1"/>
              <w:numPr>
                <w:ilvl w:val="0"/>
                <w:numId w:val="20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</w:rPr>
            </w:pPr>
            <w:r w:rsidRPr="003220E0">
              <w:rPr>
                <w:rFonts w:asciiTheme="minorHAnsi" w:hAnsiTheme="minorHAnsi" w:cstheme="minorHAnsi"/>
                <w:b/>
                <w:bCs/>
                <w:sz w:val="24"/>
              </w:rPr>
              <w:t>P1</w:t>
            </w:r>
            <w:r w:rsidRPr="003220E0">
              <w:rPr>
                <w:rFonts w:asciiTheme="minorHAnsi" w:hAnsiTheme="minorHAnsi" w:cstheme="minorHAnsi"/>
                <w:b/>
                <w:bCs/>
                <w:sz w:val="24"/>
              </w:rPr>
              <w:t>b</w:t>
            </w:r>
            <w:r w:rsidRPr="003220E0">
              <w:rPr>
                <w:rFonts w:asciiTheme="minorHAnsi" w:hAnsiTheme="minorHAnsi" w:cstheme="minorHAnsi"/>
                <w:b/>
                <w:bCs/>
                <w:sz w:val="24"/>
              </w:rPr>
              <w:t xml:space="preserve"> (Xiaomi)</w:t>
            </w:r>
            <w:r w:rsidRPr="003220E0">
              <w:rPr>
                <w:rStyle w:val="s1"/>
                <w:rFonts w:asciiTheme="minorHAnsi" w:hAnsiTheme="minorHAnsi" w:cstheme="minorHAnsi"/>
                <w:sz w:val="24"/>
              </w:rPr>
              <w:t xml:space="preserve"> = </w:t>
            </w:r>
            <w:r w:rsidRPr="003220E0">
              <w:rPr>
                <w:rFonts w:asciiTheme="minorHAnsi" w:hAnsiTheme="minorHAnsi" w:cstheme="minorHAnsi"/>
                <w:b/>
                <w:bCs/>
                <w:sz w:val="24"/>
              </w:rPr>
              <w:t>13.40%</w:t>
            </w:r>
          </w:p>
          <w:p w14:paraId="74D9CE52" w14:textId="5535BC4A" w:rsidR="00B3499A" w:rsidRPr="003220E0" w:rsidRDefault="00B3499A" w:rsidP="00B3499A">
            <w:pPr>
              <w:pStyle w:val="p1"/>
              <w:numPr>
                <w:ilvl w:val="0"/>
                <w:numId w:val="20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</w:rPr>
            </w:pPr>
            <w:r w:rsidRPr="003220E0">
              <w:rPr>
                <w:rFonts w:asciiTheme="minorHAnsi" w:hAnsiTheme="minorHAnsi" w:cstheme="minorHAnsi"/>
                <w:sz w:val="24"/>
              </w:rPr>
              <w:t>Product 2 (Samsung) = 50.07%</w:t>
            </w:r>
          </w:p>
          <w:p w14:paraId="62CD101B" w14:textId="21EB04BA" w:rsidR="00B3499A" w:rsidRPr="003220E0" w:rsidRDefault="00B3499A" w:rsidP="00B3499A">
            <w:pPr>
              <w:pStyle w:val="p1"/>
              <w:numPr>
                <w:ilvl w:val="0"/>
                <w:numId w:val="20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</w:rPr>
            </w:pPr>
            <w:r w:rsidRPr="003220E0">
              <w:rPr>
                <w:rFonts w:asciiTheme="minorHAnsi" w:hAnsiTheme="minorHAnsi" w:cstheme="minorHAnsi"/>
                <w:sz w:val="24"/>
              </w:rPr>
              <w:t>Product 3 (Apple) = 36.53%</w:t>
            </w:r>
          </w:p>
          <w:p w14:paraId="4CEB8E6F" w14:textId="76ED5FBB" w:rsidR="00B3499A" w:rsidRPr="003220E0" w:rsidRDefault="00B3499A" w:rsidP="00B3499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</w:rPr>
            </w:pPr>
          </w:p>
        </w:tc>
      </w:tr>
    </w:tbl>
    <w:p w14:paraId="33F102C4" w14:textId="58ACAB8E" w:rsidR="003220E0" w:rsidRPr="003220E0" w:rsidRDefault="003220E0" w:rsidP="00CE3BC2">
      <w:pPr>
        <w:spacing w:after="240"/>
      </w:pPr>
      <w:r w:rsidRPr="003220E0">
        <w:rPr>
          <w:b/>
          <w:bCs/>
        </w:rPr>
        <w:t>1.2</w:t>
      </w:r>
      <w:r w:rsidRPr="003220E0">
        <w:t xml:space="preserve"> Revenue for each price level was calculated using the formula:</w:t>
      </w:r>
    </w:p>
    <w:p w14:paraId="661C7B2D" w14:textId="33A762BF" w:rsidR="003220E0" w:rsidRPr="003220E0" w:rsidRDefault="003220E0" w:rsidP="00CE3BC2">
      <w:pPr>
        <w:spacing w:after="24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Revenue=Price× Market volume × Market share</m:t>
          </m:r>
        </m:oMath>
      </m:oMathPara>
    </w:p>
    <w:p w14:paraId="1EBA1C40" w14:textId="77777777" w:rsidR="003220E0" w:rsidRPr="003220E0" w:rsidRDefault="003220E0" w:rsidP="00CE3BC2">
      <w:pPr>
        <w:spacing w:after="240"/>
        <w:rPr>
          <w:rFonts w:eastAsiaTheme="minorEastAsia"/>
        </w:rPr>
      </w:pPr>
      <w:r w:rsidRPr="003220E0">
        <w:rPr>
          <w:rFonts w:eastAsiaTheme="minorEastAsia"/>
        </w:rPr>
        <w:t xml:space="preserve">where Markrt volume </w:t>
      </w:r>
      <w:r w:rsidRPr="003220E0">
        <w:rPr>
          <w:rFonts w:eastAsiaTheme="minorEastAsia"/>
        </w:rPr>
        <w:t>is 10</w:t>
      </w:r>
      <w:r w:rsidRPr="003220E0">
        <w:rPr>
          <w:rFonts w:eastAsiaTheme="minorEastAsia"/>
        </w:rPr>
        <w:t xml:space="preserve"> </w:t>
      </w:r>
      <w:r w:rsidRPr="003220E0">
        <w:rPr>
          <w:rFonts w:eastAsiaTheme="minorEastAsia"/>
        </w:rPr>
        <w:t>million smart phones in the EMEA-region</w:t>
      </w:r>
      <w:r w:rsidRPr="003220E0">
        <w:rPr>
          <w:rFonts w:eastAsiaTheme="minorEastAsia"/>
        </w:rPr>
        <w:t xml:space="preserve">. </w:t>
      </w:r>
    </w:p>
    <w:p w14:paraId="110976BB" w14:textId="0D2D5247" w:rsidR="00F251B2" w:rsidRPr="003220E0" w:rsidRDefault="005B1CC3" w:rsidP="003220E0">
      <w:pPr>
        <w:rPr>
          <w:rFonts w:eastAsiaTheme="minorEastAsia"/>
          <w:sz w:val="22"/>
          <w:szCs w:val="22"/>
        </w:rPr>
      </w:pPr>
      <w:r>
        <w:rPr>
          <w:noProof/>
        </w:rPr>
        <w:drawing>
          <wp:inline distT="0" distB="0" distL="0" distR="0" wp14:anchorId="694D94F4" wp14:editId="0E0CA43F">
            <wp:extent cx="5860415" cy="1828165"/>
            <wp:effectExtent l="0" t="0" r="0" b="635"/>
            <wp:docPr id="542513370" name="Picture 6" descr="A graph with a green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13370" name="Picture 6" descr="A graph with a green line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eportTable"/>
        <w:tblW w:w="5000" w:type="pct"/>
        <w:tblLook w:val="04A0" w:firstRow="1" w:lastRow="0" w:firstColumn="1" w:lastColumn="0" w:noHBand="0" w:noVBand="1"/>
        <w:tblCaption w:val="Content table"/>
      </w:tblPr>
      <w:tblGrid>
        <w:gridCol w:w="1843"/>
        <w:gridCol w:w="1418"/>
        <w:gridCol w:w="2409"/>
        <w:gridCol w:w="3559"/>
      </w:tblGrid>
      <w:tr w:rsidR="005B1CC3" w14:paraId="7A3D7B1E" w14:textId="7CE20CCE" w:rsidTr="009E39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609D66F6" w14:textId="45B39B6C" w:rsidR="005B1CC3" w:rsidRPr="009E3924" w:rsidRDefault="005B1CC3" w:rsidP="005B1CC3">
            <w:pPr>
              <w:rPr>
                <w:b w:val="0"/>
                <w:bCs/>
                <w:szCs w:val="30"/>
              </w:rPr>
            </w:pPr>
            <w:r w:rsidRPr="009E3924">
              <w:rPr>
                <w:b w:val="0"/>
                <w:bCs/>
                <w:szCs w:val="30"/>
              </w:rPr>
              <w:lastRenderedPageBreak/>
              <w:t>Product</w:t>
            </w:r>
          </w:p>
        </w:tc>
        <w:tc>
          <w:tcPr>
            <w:tcW w:w="1418" w:type="dxa"/>
            <w:vAlign w:val="center"/>
          </w:tcPr>
          <w:p w14:paraId="1183D698" w14:textId="3164F835" w:rsidR="005B1CC3" w:rsidRPr="009E3924" w:rsidRDefault="005B1CC3" w:rsidP="005B1C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30"/>
              </w:rPr>
            </w:pPr>
            <w:r w:rsidRPr="009E3924">
              <w:rPr>
                <w:bCs/>
                <w:szCs w:val="30"/>
              </w:rPr>
              <w:t>Price ($)</w:t>
            </w:r>
          </w:p>
        </w:tc>
        <w:tc>
          <w:tcPr>
            <w:tcW w:w="2409" w:type="dxa"/>
            <w:vAlign w:val="center"/>
          </w:tcPr>
          <w:p w14:paraId="09CC35ED" w14:textId="5FC927CC" w:rsidR="005B1CC3" w:rsidRPr="009E3924" w:rsidRDefault="005B1CC3" w:rsidP="005B1C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30"/>
              </w:rPr>
            </w:pPr>
            <w:r w:rsidRPr="009E3924">
              <w:rPr>
                <w:bCs/>
                <w:szCs w:val="30"/>
              </w:rPr>
              <w:t>Logit Share (%)</w:t>
            </w:r>
          </w:p>
        </w:tc>
        <w:tc>
          <w:tcPr>
            <w:tcW w:w="3559" w:type="dxa"/>
            <w:vAlign w:val="center"/>
          </w:tcPr>
          <w:p w14:paraId="0712393E" w14:textId="4308B931" w:rsidR="005B1CC3" w:rsidRPr="009E3924" w:rsidRDefault="005B1CC3" w:rsidP="005B1C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30"/>
              </w:rPr>
            </w:pPr>
            <w:r w:rsidRPr="009E3924">
              <w:rPr>
                <w:bCs/>
                <w:szCs w:val="30"/>
              </w:rPr>
              <w:t>Revenue (in million $)</w:t>
            </w:r>
          </w:p>
        </w:tc>
      </w:tr>
      <w:tr w:rsidR="005B1CC3" w14:paraId="2D437E42" w14:textId="612AC37B" w:rsidTr="009E3924">
        <w:trPr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23A92CAE" w14:textId="447336C8" w:rsidR="005B1CC3" w:rsidRPr="005B1CC3" w:rsidRDefault="005B1CC3" w:rsidP="005B1CC3">
            <w:pPr>
              <w:rPr>
                <w:sz w:val="22"/>
                <w:szCs w:val="22"/>
              </w:rPr>
            </w:pPr>
            <w:r w:rsidRPr="005B1CC3">
              <w:rPr>
                <w:sz w:val="22"/>
                <w:szCs w:val="22"/>
              </w:rPr>
              <w:t>P1a</w:t>
            </w:r>
          </w:p>
        </w:tc>
        <w:tc>
          <w:tcPr>
            <w:tcW w:w="1418" w:type="dxa"/>
            <w:vAlign w:val="center"/>
          </w:tcPr>
          <w:p w14:paraId="2C23CF93" w14:textId="69C9455A" w:rsidR="005B1CC3" w:rsidRPr="005B1CC3" w:rsidRDefault="005B1CC3" w:rsidP="005B1C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B1CC3">
              <w:rPr>
                <w:sz w:val="22"/>
                <w:szCs w:val="22"/>
              </w:rPr>
              <w:t>300</w:t>
            </w:r>
          </w:p>
        </w:tc>
        <w:tc>
          <w:tcPr>
            <w:tcW w:w="2409" w:type="dxa"/>
            <w:vAlign w:val="center"/>
          </w:tcPr>
          <w:p w14:paraId="74DF155D" w14:textId="036DEAE5" w:rsidR="005B1CC3" w:rsidRPr="005B1CC3" w:rsidRDefault="005B1CC3" w:rsidP="005B1C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B1CC3">
              <w:rPr>
                <w:sz w:val="22"/>
                <w:szCs w:val="22"/>
              </w:rPr>
              <w:t>18.2</w:t>
            </w:r>
          </w:p>
        </w:tc>
        <w:tc>
          <w:tcPr>
            <w:tcW w:w="3559" w:type="dxa"/>
            <w:vAlign w:val="center"/>
          </w:tcPr>
          <w:p w14:paraId="409A3C38" w14:textId="2AD90DC9" w:rsidR="005B1CC3" w:rsidRPr="005B1CC3" w:rsidRDefault="005B1CC3" w:rsidP="005B1C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B1CC3">
              <w:rPr>
                <w:sz w:val="22"/>
                <w:szCs w:val="22"/>
              </w:rPr>
              <w:t xml:space="preserve">300 × 10M × 0.182 = </w:t>
            </w:r>
            <w:r w:rsidRPr="005B1CC3">
              <w:rPr>
                <w:rStyle w:val="s1"/>
                <w:b/>
                <w:bCs/>
                <w:sz w:val="22"/>
                <w:szCs w:val="22"/>
              </w:rPr>
              <w:t>546</w:t>
            </w:r>
          </w:p>
        </w:tc>
      </w:tr>
      <w:tr w:rsidR="005B1CC3" w14:paraId="242D7634" w14:textId="780517D1" w:rsidTr="009E3924">
        <w:trPr>
          <w:trHeight w:val="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114F6BFE" w14:textId="70DD53BF" w:rsidR="005B1CC3" w:rsidRPr="005B1CC3" w:rsidRDefault="005B1CC3" w:rsidP="005B1CC3">
            <w:pPr>
              <w:rPr>
                <w:sz w:val="22"/>
                <w:szCs w:val="22"/>
              </w:rPr>
            </w:pPr>
            <w:r w:rsidRPr="005B1CC3">
              <w:rPr>
                <w:sz w:val="22"/>
                <w:szCs w:val="22"/>
              </w:rPr>
              <w:t>P1b</w:t>
            </w:r>
          </w:p>
        </w:tc>
        <w:tc>
          <w:tcPr>
            <w:tcW w:w="1418" w:type="dxa"/>
            <w:vAlign w:val="center"/>
          </w:tcPr>
          <w:p w14:paraId="2EEEA3BA" w14:textId="15C17970" w:rsidR="005B1CC3" w:rsidRPr="005B1CC3" w:rsidRDefault="005B1CC3" w:rsidP="005B1C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B1CC3">
              <w:rPr>
                <w:sz w:val="22"/>
                <w:szCs w:val="22"/>
              </w:rPr>
              <w:t>350</w:t>
            </w:r>
          </w:p>
        </w:tc>
        <w:tc>
          <w:tcPr>
            <w:tcW w:w="2409" w:type="dxa"/>
            <w:vAlign w:val="center"/>
          </w:tcPr>
          <w:p w14:paraId="140BCFBE" w14:textId="06433762" w:rsidR="005B1CC3" w:rsidRPr="005B1CC3" w:rsidRDefault="005B1CC3" w:rsidP="005B1C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B1CC3">
              <w:rPr>
                <w:sz w:val="22"/>
                <w:szCs w:val="22"/>
              </w:rPr>
              <w:t>13.4</w:t>
            </w:r>
          </w:p>
        </w:tc>
        <w:tc>
          <w:tcPr>
            <w:tcW w:w="3559" w:type="dxa"/>
            <w:vAlign w:val="center"/>
          </w:tcPr>
          <w:p w14:paraId="766FA735" w14:textId="5BB06438" w:rsidR="005B1CC3" w:rsidRPr="005B1CC3" w:rsidRDefault="005B1CC3" w:rsidP="005B1C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B1CC3">
              <w:rPr>
                <w:sz w:val="22"/>
                <w:szCs w:val="22"/>
              </w:rPr>
              <w:t xml:space="preserve">350 × 10M × 0.134 = </w:t>
            </w:r>
            <w:r w:rsidRPr="005B1CC3">
              <w:rPr>
                <w:rStyle w:val="s1"/>
                <w:b/>
                <w:bCs/>
                <w:sz w:val="22"/>
                <w:szCs w:val="22"/>
              </w:rPr>
              <w:t>469</w:t>
            </w:r>
          </w:p>
        </w:tc>
      </w:tr>
      <w:tr w:rsidR="005B1CC3" w14:paraId="732AAF01" w14:textId="346E86E1" w:rsidTr="009E39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7F1C7BFC" w14:textId="1901AC56" w:rsidR="005B1CC3" w:rsidRPr="005B1CC3" w:rsidRDefault="005B1CC3" w:rsidP="005B1CC3">
            <w:pPr>
              <w:rPr>
                <w:sz w:val="22"/>
                <w:szCs w:val="22"/>
              </w:rPr>
            </w:pPr>
            <w:r w:rsidRPr="005B1CC3">
              <w:rPr>
                <w:sz w:val="22"/>
                <w:szCs w:val="22"/>
              </w:rPr>
              <w:t>P1c</w:t>
            </w:r>
          </w:p>
        </w:tc>
        <w:tc>
          <w:tcPr>
            <w:tcW w:w="1418" w:type="dxa"/>
            <w:vAlign w:val="center"/>
          </w:tcPr>
          <w:p w14:paraId="02CD5D40" w14:textId="703D199C" w:rsidR="005B1CC3" w:rsidRPr="005B1CC3" w:rsidRDefault="005B1CC3" w:rsidP="005B1C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B1CC3">
              <w:rPr>
                <w:sz w:val="22"/>
                <w:szCs w:val="22"/>
              </w:rPr>
              <w:t>400</w:t>
            </w:r>
          </w:p>
        </w:tc>
        <w:tc>
          <w:tcPr>
            <w:tcW w:w="2409" w:type="dxa"/>
            <w:vAlign w:val="center"/>
          </w:tcPr>
          <w:p w14:paraId="1B7F068A" w14:textId="730C629D" w:rsidR="005B1CC3" w:rsidRPr="005B1CC3" w:rsidRDefault="005B1CC3" w:rsidP="005B1C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B1CC3">
              <w:rPr>
                <w:sz w:val="22"/>
                <w:szCs w:val="22"/>
              </w:rPr>
              <w:t>6.7</w:t>
            </w:r>
          </w:p>
        </w:tc>
        <w:tc>
          <w:tcPr>
            <w:tcW w:w="3559" w:type="dxa"/>
            <w:vAlign w:val="center"/>
          </w:tcPr>
          <w:p w14:paraId="0F392B80" w14:textId="3D302549" w:rsidR="005B1CC3" w:rsidRPr="005B1CC3" w:rsidRDefault="005B1CC3" w:rsidP="005B1C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B1CC3">
              <w:rPr>
                <w:sz w:val="22"/>
                <w:szCs w:val="22"/>
              </w:rPr>
              <w:t xml:space="preserve">400 × 10M × 0.067 = </w:t>
            </w:r>
            <w:r w:rsidRPr="005B1CC3">
              <w:rPr>
                <w:rStyle w:val="s1"/>
                <w:b/>
                <w:bCs/>
                <w:sz w:val="22"/>
                <w:szCs w:val="22"/>
              </w:rPr>
              <w:t>268</w:t>
            </w:r>
          </w:p>
        </w:tc>
      </w:tr>
      <w:tr w:rsidR="005B1CC3" w14:paraId="12374C21" w14:textId="77777777" w:rsidTr="009E39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17EA25CD" w14:textId="7B132BEC" w:rsidR="005B1CC3" w:rsidRPr="005B1CC3" w:rsidRDefault="005B1CC3" w:rsidP="005B1CC3">
            <w:pPr>
              <w:rPr>
                <w:sz w:val="22"/>
                <w:szCs w:val="22"/>
              </w:rPr>
            </w:pPr>
            <w:r w:rsidRPr="005B1CC3">
              <w:rPr>
                <w:sz w:val="22"/>
                <w:szCs w:val="22"/>
              </w:rPr>
              <w:t>P1d</w:t>
            </w:r>
          </w:p>
        </w:tc>
        <w:tc>
          <w:tcPr>
            <w:tcW w:w="1418" w:type="dxa"/>
            <w:vAlign w:val="center"/>
          </w:tcPr>
          <w:p w14:paraId="0CB8F77A" w14:textId="2988E4BD" w:rsidR="005B1CC3" w:rsidRPr="005B1CC3" w:rsidRDefault="005B1CC3" w:rsidP="005B1C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B1CC3">
              <w:rPr>
                <w:sz w:val="22"/>
                <w:szCs w:val="22"/>
              </w:rPr>
              <w:t>450</w:t>
            </w:r>
          </w:p>
        </w:tc>
        <w:tc>
          <w:tcPr>
            <w:tcW w:w="2409" w:type="dxa"/>
            <w:vAlign w:val="center"/>
          </w:tcPr>
          <w:p w14:paraId="2EFABA2B" w14:textId="03BBDEA3" w:rsidR="005B1CC3" w:rsidRPr="005B1CC3" w:rsidRDefault="005B1CC3" w:rsidP="005B1C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B1CC3">
              <w:rPr>
                <w:sz w:val="22"/>
                <w:szCs w:val="22"/>
              </w:rPr>
              <w:t>3.6</w:t>
            </w:r>
          </w:p>
        </w:tc>
        <w:tc>
          <w:tcPr>
            <w:tcW w:w="3559" w:type="dxa"/>
            <w:vAlign w:val="center"/>
          </w:tcPr>
          <w:p w14:paraId="63C4DBF6" w14:textId="5958BAA0" w:rsidR="005B1CC3" w:rsidRPr="005B1CC3" w:rsidRDefault="005B1CC3" w:rsidP="005B1C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B1CC3">
              <w:rPr>
                <w:sz w:val="22"/>
                <w:szCs w:val="22"/>
              </w:rPr>
              <w:t xml:space="preserve">450 × 10M × 0.036 = </w:t>
            </w:r>
            <w:r w:rsidRPr="005B1CC3">
              <w:rPr>
                <w:rStyle w:val="s1"/>
                <w:b/>
                <w:bCs/>
                <w:sz w:val="22"/>
                <w:szCs w:val="22"/>
              </w:rPr>
              <w:t>162</w:t>
            </w:r>
          </w:p>
        </w:tc>
      </w:tr>
    </w:tbl>
    <w:p w14:paraId="43C112CC" w14:textId="77777777" w:rsidR="009E3924" w:rsidRDefault="009E3924" w:rsidP="00631597">
      <w:pPr>
        <w:rPr>
          <w:b/>
          <w:bCs/>
        </w:rPr>
      </w:pPr>
    </w:p>
    <w:p w14:paraId="61CFA644" w14:textId="771034A8" w:rsidR="00631597" w:rsidRDefault="003220E0" w:rsidP="00631597">
      <w:r w:rsidRPr="003220E0">
        <w:rPr>
          <w:b/>
          <w:bCs/>
        </w:rPr>
        <w:t>1.3</w:t>
      </w:r>
      <w:r>
        <w:t xml:space="preserve"> </w:t>
      </w:r>
      <w:r w:rsidR="00631597">
        <w:t xml:space="preserve">Considering the revenue: </w:t>
      </w:r>
    </w:p>
    <w:p w14:paraId="2B4DB54E" w14:textId="70D2CB56" w:rsidR="003220E0" w:rsidRDefault="003220E0" w:rsidP="00631597">
      <w:pPr>
        <w:pStyle w:val="ListParagraph"/>
        <w:numPr>
          <w:ilvl w:val="0"/>
          <w:numId w:val="21"/>
        </w:numPr>
      </w:pPr>
      <w:r>
        <w:t>Max Revenue at $300 = $546M</w:t>
      </w:r>
    </w:p>
    <w:p w14:paraId="2AA93FFA" w14:textId="77777777" w:rsidR="00631597" w:rsidRDefault="003220E0" w:rsidP="003220E0">
      <w:pPr>
        <w:pStyle w:val="ListParagraph"/>
        <w:numPr>
          <w:ilvl w:val="0"/>
          <w:numId w:val="21"/>
        </w:numPr>
      </w:pPr>
      <w:r>
        <w:t>Current Revenue at $350 = $469M</w:t>
      </w:r>
    </w:p>
    <w:p w14:paraId="4D50B5F2" w14:textId="08DB6541" w:rsidR="009E3924" w:rsidRPr="009E3924" w:rsidRDefault="003220E0" w:rsidP="009E3924">
      <w:pPr>
        <w:pStyle w:val="ListParagraph"/>
        <w:numPr>
          <w:ilvl w:val="0"/>
          <w:numId w:val="21"/>
        </w:numPr>
      </w:pPr>
      <w:r>
        <w:t xml:space="preserve"> Revenue Gain:</w:t>
      </w:r>
      <w:r w:rsidR="00631597">
        <w:t xml:space="preserve"> </w:t>
      </w:r>
      <m:oMath>
        <m:r>
          <m:rPr>
            <m:sty m:val="bi"/>
          </m:rPr>
          <w:rPr>
            <w:rStyle w:val="s1"/>
            <w:rFonts w:ascii="Cambria Math" w:eastAsiaTheme="minorEastAsia" w:hAnsi="Cambria Math"/>
          </w:rPr>
          <m:t xml:space="preserve"> </m:t>
        </m:r>
        <m:r>
          <m:rPr>
            <m:sty m:val="b"/>
          </m:rPr>
          <w:rPr>
            <w:rStyle w:val="s1"/>
            <w:rFonts w:ascii="Cambria Math" w:hAnsi="Cambria Math"/>
          </w:rPr>
          <m:t>$</m:t>
        </m:r>
        <m:r>
          <m:rPr>
            <m:sty m:val="p"/>
          </m:rPr>
          <w:rPr>
            <w:rFonts w:ascii="Cambria Math" w:hAnsi="Cambria Math"/>
          </w:rPr>
          <m:t>546</m:t>
        </m:r>
        <m: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 xml:space="preserve">× </m:t>
        </m:r>
        <m:r>
          <w:rPr>
            <w:rFonts w:ascii="Cambria Math" w:hAnsi="Cambria Math"/>
          </w:rPr>
          <m:t>$</m:t>
        </m:r>
        <m:r>
          <m:rPr>
            <m:sty m:val="p"/>
          </m:rPr>
          <w:rPr>
            <w:rFonts w:ascii="Cambria Math" w:hAnsi="Cambria Math"/>
          </w:rPr>
          <m:t>469</m:t>
        </m:r>
        <m: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 xml:space="preserve">= + </m:t>
        </m:r>
        <m:r>
          <m:rPr>
            <m:sty m:val="b"/>
          </m:rPr>
          <w:rPr>
            <w:rStyle w:val="s1"/>
            <w:rFonts w:ascii="Cambria Math" w:hAnsi="Cambria Math"/>
          </w:rPr>
          <m:t>$</m:t>
        </m:r>
        <m:r>
          <w:rPr>
            <w:rFonts w:ascii="Cambria Math" w:hAnsi="Cambria Math"/>
          </w:rPr>
          <m:t>77M</m:t>
        </m:r>
      </m:oMath>
    </w:p>
    <w:p w14:paraId="27E46130" w14:textId="77777777" w:rsidR="009E3924" w:rsidRDefault="009E3924" w:rsidP="009E3924">
      <w:pPr>
        <w:pStyle w:val="ListBullet"/>
        <w:numPr>
          <w:ilvl w:val="0"/>
          <w:numId w:val="0"/>
        </w:numPr>
        <w:spacing w:before="240"/>
        <w:rPr>
          <w:b/>
          <w:bCs/>
          <w:sz w:val="32"/>
          <w:szCs w:val="32"/>
        </w:rPr>
      </w:pPr>
    </w:p>
    <w:p w14:paraId="6C7EB694" w14:textId="031A6D6B" w:rsidR="00F251B2" w:rsidRPr="00631597" w:rsidRDefault="00631597" w:rsidP="009E3924">
      <w:pPr>
        <w:pStyle w:val="ListBullet"/>
        <w:numPr>
          <w:ilvl w:val="0"/>
          <w:numId w:val="0"/>
        </w:numPr>
        <w:spacing w:before="240"/>
        <w:rPr>
          <w:b/>
          <w:bCs/>
          <w:sz w:val="32"/>
          <w:szCs w:val="32"/>
        </w:rPr>
      </w:pPr>
      <w:r w:rsidRPr="00631597">
        <w:rPr>
          <w:b/>
          <w:bCs/>
          <w:sz w:val="32"/>
          <w:szCs w:val="32"/>
        </w:rPr>
        <w:t xml:space="preserve">Conclusion: </w:t>
      </w:r>
    </w:p>
    <w:p w14:paraId="2F8442D1" w14:textId="1323049D" w:rsidR="00631597" w:rsidRDefault="00631597" w:rsidP="00631597">
      <w:pPr>
        <w:pStyle w:val="p1"/>
        <w:numPr>
          <w:ilvl w:val="0"/>
          <w:numId w:val="24"/>
        </w:numPr>
        <w:spacing w:before="0" w:beforeAutospacing="0" w:after="0" w:afterAutospacing="0"/>
      </w:pPr>
      <w:r>
        <w:t xml:space="preserve">Xiaomi smartphone with the current low-end configuration </w:t>
      </w:r>
      <w:r>
        <w:t xml:space="preserve">at a price </w:t>
      </w:r>
      <w:r w:rsidRPr="00631597">
        <w:rPr>
          <w:rStyle w:val="s1"/>
        </w:rPr>
        <w:t>$</w:t>
      </w:r>
      <w:r w:rsidRPr="00631597">
        <w:t>350</w:t>
      </w:r>
      <w:r>
        <w:t xml:space="preserve"> </w:t>
      </w:r>
      <w:r>
        <w:t>would secure:</w:t>
      </w:r>
    </w:p>
    <w:p w14:paraId="00041429" w14:textId="77777777" w:rsidR="00631597" w:rsidRDefault="00631597" w:rsidP="00631597">
      <w:pPr>
        <w:pStyle w:val="p1"/>
        <w:numPr>
          <w:ilvl w:val="1"/>
          <w:numId w:val="22"/>
        </w:numPr>
      </w:pPr>
      <w:r>
        <w:rPr>
          <w:rStyle w:val="s1"/>
          <w:b/>
          <w:bCs/>
        </w:rPr>
        <w:t>10.8%</w:t>
      </w:r>
      <w:r>
        <w:t xml:space="preserve"> market share under a First-Choice model</w:t>
      </w:r>
    </w:p>
    <w:p w14:paraId="37862044" w14:textId="77777777" w:rsidR="00631597" w:rsidRDefault="00631597" w:rsidP="00631597">
      <w:pPr>
        <w:pStyle w:val="p1"/>
        <w:numPr>
          <w:ilvl w:val="1"/>
          <w:numId w:val="22"/>
        </w:numPr>
        <w:spacing w:after="240" w:afterAutospacing="0"/>
      </w:pPr>
      <w:r>
        <w:rPr>
          <w:rStyle w:val="s1"/>
          <w:b/>
          <w:bCs/>
        </w:rPr>
        <w:t>13.4%</w:t>
      </w:r>
      <w:r>
        <w:t xml:space="preserve"> market share under a Logit model</w:t>
      </w:r>
    </w:p>
    <w:p w14:paraId="2F90B376" w14:textId="77777777" w:rsidR="00631597" w:rsidRDefault="00631597" w:rsidP="00631597">
      <w:pPr>
        <w:pStyle w:val="p1"/>
        <w:numPr>
          <w:ilvl w:val="0"/>
          <w:numId w:val="22"/>
        </w:numPr>
        <w:spacing w:after="240" w:afterAutospacing="0"/>
      </w:pPr>
      <w:r>
        <w:t xml:space="preserve">At a price of </w:t>
      </w:r>
      <w:r>
        <w:rPr>
          <w:rStyle w:val="s1"/>
          <w:b/>
          <w:bCs/>
        </w:rPr>
        <w:t>$350</w:t>
      </w:r>
      <w:r>
        <w:t xml:space="preserve">, the estimated revenue is </w:t>
      </w:r>
      <w:r>
        <w:rPr>
          <w:rStyle w:val="s1"/>
          <w:b/>
          <w:bCs/>
        </w:rPr>
        <w:t>$469 million</w:t>
      </w:r>
    </w:p>
    <w:p w14:paraId="26691CDF" w14:textId="307D23D8" w:rsidR="00631597" w:rsidRDefault="00631597" w:rsidP="009E3924">
      <w:pPr>
        <w:pStyle w:val="p1"/>
        <w:numPr>
          <w:ilvl w:val="0"/>
          <w:numId w:val="22"/>
        </w:numPr>
      </w:pPr>
      <w:r>
        <w:t xml:space="preserve">The </w:t>
      </w:r>
      <w:r>
        <w:rPr>
          <w:rStyle w:val="s1"/>
          <w:b/>
          <w:bCs/>
        </w:rPr>
        <w:t>optimal price point</w:t>
      </w:r>
      <w:r>
        <w:t xml:space="preserve"> based on revenue is </w:t>
      </w:r>
      <w:r>
        <w:rPr>
          <w:rStyle w:val="s1"/>
          <w:b/>
          <w:bCs/>
        </w:rPr>
        <w:t>$300</w:t>
      </w:r>
      <w:r>
        <w:t xml:space="preserve">, generating an estimated </w:t>
      </w:r>
      <w:r>
        <w:rPr>
          <w:rStyle w:val="s1"/>
          <w:b/>
          <w:bCs/>
        </w:rPr>
        <w:t>$546 million</w:t>
      </w:r>
      <w:r>
        <w:t xml:space="preserve">, a </w:t>
      </w:r>
      <w:r>
        <w:rPr>
          <w:rStyle w:val="s1"/>
          <w:b/>
          <w:bCs/>
        </w:rPr>
        <w:t>$77 million increase</w:t>
      </w:r>
      <w:r>
        <w:t xml:space="preserve"> over the base case</w:t>
      </w:r>
    </w:p>
    <w:p w14:paraId="6FA2DC60" w14:textId="77777777" w:rsidR="009E3924" w:rsidRDefault="009E3924" w:rsidP="009E3924">
      <w:pPr>
        <w:pStyle w:val="p1"/>
      </w:pPr>
    </w:p>
    <w:p w14:paraId="542F45E6" w14:textId="22307644" w:rsidR="00F251B2" w:rsidRDefault="008E301F">
      <w:pPr>
        <w:pStyle w:val="Heading2"/>
      </w:pPr>
      <w:r>
        <w:t>Question 2</w:t>
      </w:r>
    </w:p>
    <w:p w14:paraId="69F5917E" w14:textId="79089294" w:rsidR="00A83B78" w:rsidRDefault="00B010DD" w:rsidP="00A83B78">
      <w:pPr>
        <w:pStyle w:val="p1"/>
      </w:pPr>
      <w:r w:rsidRPr="003220E0">
        <w:rPr>
          <w:rFonts w:asciiTheme="minorHAnsi" w:hAnsiTheme="minorHAnsi" w:cstheme="minorHAnsi"/>
          <w:color w:val="0E0E0E"/>
        </w:rPr>
        <w:t>To answer the question we</w:t>
      </w:r>
      <w:r>
        <w:rPr>
          <w:rFonts w:asciiTheme="minorHAnsi" w:hAnsiTheme="minorHAnsi" w:cstheme="minorHAnsi"/>
          <w:color w:val="0E0E0E"/>
        </w:rPr>
        <w:t xml:space="preserve"> are going to</w:t>
      </w:r>
      <w:r w:rsidR="00A83B78">
        <w:t xml:space="preserve"> determine which </w:t>
      </w:r>
      <w:r w:rsidR="00A83B78">
        <w:rPr>
          <w:rStyle w:val="s1"/>
          <w:b/>
          <w:bCs/>
        </w:rPr>
        <w:t>single attribute improvement</w:t>
      </w:r>
      <w:r w:rsidR="00A83B78">
        <w:t xml:space="preserve"> would yield the </w:t>
      </w:r>
      <w:r w:rsidR="00A83B78">
        <w:rPr>
          <w:rStyle w:val="s1"/>
          <w:b/>
          <w:bCs/>
        </w:rPr>
        <w:t>highest revenue</w:t>
      </w:r>
      <w:r w:rsidR="00A83B78">
        <w:t xml:space="preserve"> for the new Xiaomi smartphone, assuming:</w:t>
      </w:r>
    </w:p>
    <w:p w14:paraId="0CDB8E14" w14:textId="77777777" w:rsidR="00A83B78" w:rsidRDefault="00A83B78" w:rsidP="00A83B78">
      <w:pPr>
        <w:pStyle w:val="p1"/>
        <w:numPr>
          <w:ilvl w:val="0"/>
          <w:numId w:val="25"/>
        </w:numPr>
      </w:pPr>
      <w:r>
        <w:t xml:space="preserve">Price is fixed at </w:t>
      </w:r>
      <w:r>
        <w:rPr>
          <w:rStyle w:val="s1"/>
          <w:b/>
          <w:bCs/>
        </w:rPr>
        <w:t>$350</w:t>
      </w:r>
    </w:p>
    <w:p w14:paraId="5DE6600B" w14:textId="77777777" w:rsidR="00A83B78" w:rsidRDefault="00A83B78" w:rsidP="00A83B78">
      <w:pPr>
        <w:pStyle w:val="p1"/>
        <w:numPr>
          <w:ilvl w:val="0"/>
          <w:numId w:val="25"/>
        </w:numPr>
      </w:pPr>
      <w:r>
        <w:t xml:space="preserve">Market volume is </w:t>
      </w:r>
      <w:r>
        <w:rPr>
          <w:rStyle w:val="s1"/>
          <w:b/>
          <w:bCs/>
        </w:rPr>
        <w:t>10 million units</w:t>
      </w:r>
    </w:p>
    <w:p w14:paraId="69FF6A79" w14:textId="77777777" w:rsidR="00A83B78" w:rsidRDefault="00A83B78" w:rsidP="00A83B78">
      <w:pPr>
        <w:pStyle w:val="p1"/>
        <w:numPr>
          <w:ilvl w:val="0"/>
          <w:numId w:val="25"/>
        </w:numPr>
      </w:pPr>
      <w:r>
        <w:t>Only one attribute (Screen, Sound, Sim Card, or Camera) can be upgraded from its base level</w:t>
      </w:r>
    </w:p>
    <w:p w14:paraId="254D6B98" w14:textId="7DA62565" w:rsidR="009E3924" w:rsidRDefault="009E3924">
      <w:r w:rsidRPr="009E3924">
        <w:t>.</w:t>
      </w:r>
    </w:p>
    <w:p w14:paraId="7BCDC972" w14:textId="58155843" w:rsidR="00F251B2" w:rsidRDefault="00F251B2" w:rsidP="009E3924">
      <w:pPr>
        <w:pStyle w:val="Quote"/>
        <w:ind w:left="0"/>
      </w:pPr>
    </w:p>
    <w:p w14:paraId="22FBC06B" w14:textId="77777777" w:rsidR="00403BF6" w:rsidRDefault="00403BF6" w:rsidP="00BD57BE">
      <w:pPr>
        <w:rPr>
          <w:noProof/>
        </w:rPr>
      </w:pPr>
    </w:p>
    <w:p w14:paraId="3018FA6C" w14:textId="77777777" w:rsidR="00043097" w:rsidRDefault="00403BF6" w:rsidP="00BD57BE">
      <w:pPr>
        <w:rPr>
          <w:i/>
          <w:iCs/>
        </w:rPr>
      </w:pPr>
      <w:r w:rsidRPr="00A8030F">
        <w:rPr>
          <w:i/>
          <w:iCs/>
        </w:rPr>
        <w:t xml:space="preserve">                   </w:t>
      </w:r>
    </w:p>
    <w:p w14:paraId="438EC575" w14:textId="0BC6B957" w:rsidR="00043097" w:rsidRDefault="00043097" w:rsidP="00BD57BE">
      <w:pPr>
        <w:rPr>
          <w:i/>
          <w:iCs/>
        </w:rPr>
      </w:pPr>
      <w:r>
        <w:rPr>
          <w:i/>
          <w:iCs/>
        </w:rPr>
        <w:lastRenderedPageBreak/>
        <w:t xml:space="preserve">                         </w:t>
      </w:r>
      <w:r w:rsidR="00403BF6" w:rsidRPr="00A8030F">
        <w:rPr>
          <w:i/>
          <w:iCs/>
        </w:rPr>
        <w:t xml:space="preserve"> </w:t>
      </w:r>
      <w:r w:rsidR="00403BF6" w:rsidRPr="00A8030F">
        <w:rPr>
          <w:i/>
          <w:iCs/>
        </w:rPr>
        <w:t>LED → QLED</w:t>
      </w:r>
      <w:r w:rsidR="00403BF6">
        <w:rPr>
          <w:noProof/>
        </w:rPr>
        <w:t xml:space="preserve">                                            </w:t>
      </w:r>
      <w:r w:rsidR="00403BF6" w:rsidRPr="00BD57BE">
        <w:rPr>
          <w:i/>
          <w:iCs/>
        </w:rPr>
        <w:t>Mono → Stereo</w:t>
      </w:r>
      <w:r w:rsidR="00403BF6">
        <w:rPr>
          <w:i/>
          <w:iCs/>
        </w:rPr>
        <w:t>:</w:t>
      </w:r>
      <w:r>
        <w:rPr>
          <w:i/>
          <w:iCs/>
        </w:rPr>
        <w:t xml:space="preserve">       </w:t>
      </w:r>
    </w:p>
    <w:p w14:paraId="3B8564C3" w14:textId="340CA745" w:rsidR="00403BF6" w:rsidRDefault="00043097" w:rsidP="00BD57BE">
      <w:r>
        <w:rPr>
          <w:i/>
          <w:iCs/>
        </w:rPr>
        <w:t xml:space="preserve">    </w:t>
      </w:r>
      <w:r w:rsidR="00403BF6">
        <w:rPr>
          <w:noProof/>
        </w:rPr>
        <w:drawing>
          <wp:inline distT="0" distB="0" distL="0" distR="0" wp14:anchorId="5D0A5D3A" wp14:editId="75CACB9C">
            <wp:extent cx="2480127" cy="1995778"/>
            <wp:effectExtent l="0" t="0" r="0" b="0"/>
            <wp:docPr id="255967753" name="Picture 31" descr="A comparison of a pie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67753" name="Picture 31" descr="A comparison of a pie chart&#10;&#10;AI-generated content may be incorrect.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9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71" cy="2015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D57BE">
        <w:rPr>
          <w:noProof/>
        </w:rPr>
        <w:t xml:space="preserve"> </w:t>
      </w:r>
      <w:r w:rsidR="009602E0">
        <w:t xml:space="preserve"> </w:t>
      </w:r>
      <w:r w:rsidR="00DC14F3">
        <w:t xml:space="preserve"> </w:t>
      </w:r>
      <w:r w:rsidR="00403BF6">
        <w:rPr>
          <w:noProof/>
        </w:rPr>
        <w:drawing>
          <wp:inline distT="0" distB="0" distL="0" distR="0" wp14:anchorId="059BC5C9" wp14:editId="4767D7B3">
            <wp:extent cx="2409291" cy="1979875"/>
            <wp:effectExtent l="0" t="0" r="3810" b="1905"/>
            <wp:docPr id="1132646930" name="Picture 32" descr="A comparison of pie char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646930" name="Picture 32" descr="A comparison of pie charts&#10;&#10;AI-generated content may be incorrect.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591" cy="2012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602E0">
        <w:t xml:space="preserve">  </w:t>
      </w:r>
      <w:r w:rsidR="00DC14F3">
        <w:t xml:space="preserve"> </w:t>
      </w:r>
      <w:r w:rsidR="009602E0">
        <w:t xml:space="preserve">        </w:t>
      </w:r>
      <w:r w:rsidR="00DC14F3">
        <w:t xml:space="preserve">  </w:t>
      </w:r>
    </w:p>
    <w:p w14:paraId="07245B7F" w14:textId="6230E587" w:rsidR="00403BF6" w:rsidRDefault="00403BF6" w:rsidP="00BD57BE">
      <w:r>
        <w:rPr>
          <w:i/>
          <w:iCs/>
        </w:rPr>
        <w:t xml:space="preserve">              </w:t>
      </w:r>
      <w:r>
        <w:rPr>
          <w:i/>
          <w:iCs/>
        </w:rPr>
        <w:t xml:space="preserve">     </w:t>
      </w:r>
      <w:r w:rsidRPr="00BD57BE">
        <w:rPr>
          <w:i/>
          <w:iCs/>
        </w:rPr>
        <w:t>No Dual → Dual</w:t>
      </w:r>
      <w:r>
        <w:rPr>
          <w:i/>
          <w:iCs/>
        </w:rPr>
        <w:t xml:space="preserve">: </w:t>
      </w:r>
      <w:r>
        <w:rPr>
          <w:noProof/>
        </w:rPr>
        <w:t xml:space="preserve"> </w:t>
      </w:r>
      <w:r>
        <w:rPr>
          <w:noProof/>
        </w:rPr>
        <w:t xml:space="preserve">                                          </w:t>
      </w:r>
      <w:r w:rsidRPr="00BD57BE">
        <w:rPr>
          <w:i/>
          <w:iCs/>
        </w:rPr>
        <w:t>20 MP → 60 MP</w:t>
      </w:r>
      <w:r>
        <w:rPr>
          <w:i/>
          <w:iCs/>
        </w:rPr>
        <w:t>:</w:t>
      </w:r>
    </w:p>
    <w:p w14:paraId="14427369" w14:textId="6111DEC4" w:rsidR="009602E0" w:rsidRDefault="00043097" w:rsidP="00BD57BE">
      <w:r>
        <w:t xml:space="preserve">    </w:t>
      </w:r>
      <w:r w:rsidR="00403BF6">
        <w:rPr>
          <w:noProof/>
        </w:rPr>
        <w:drawing>
          <wp:inline distT="0" distB="0" distL="0" distR="0" wp14:anchorId="6C2AE223" wp14:editId="49A483FA">
            <wp:extent cx="2407871" cy="1995777"/>
            <wp:effectExtent l="0" t="0" r="5715" b="0"/>
            <wp:docPr id="1595152924" name="Picture 33" descr="A comparison of a pie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52924" name="Picture 33" descr="A comparison of a pie chart&#10;&#10;AI-generated content may be incorrect.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006" cy="2078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602E0">
        <w:t xml:space="preserve">    </w:t>
      </w:r>
      <w:r w:rsidR="00A8030F">
        <w:rPr>
          <w:noProof/>
        </w:rPr>
        <w:drawing>
          <wp:inline distT="0" distB="0" distL="0" distR="0" wp14:anchorId="703958B4" wp14:editId="1DBF296A">
            <wp:extent cx="2433877" cy="2003728"/>
            <wp:effectExtent l="0" t="0" r="5080" b="3175"/>
            <wp:docPr id="193915197" name="Picture 34" descr="A comparison of a pie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5197" name="Picture 34" descr="A comparison of a pie chart&#10;&#10;AI-generated content may be incorrect.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0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257" cy="2036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ReportTable"/>
        <w:tblpPr w:leftFromText="180" w:rightFromText="180" w:vertAnchor="text" w:horzAnchor="margin" w:tblpY="169"/>
        <w:tblW w:w="5000" w:type="pct"/>
        <w:tblLook w:val="04A0" w:firstRow="1" w:lastRow="0" w:firstColumn="1" w:lastColumn="0" w:noHBand="0" w:noVBand="1"/>
        <w:tblCaption w:val="Content table"/>
      </w:tblPr>
      <w:tblGrid>
        <w:gridCol w:w="1523"/>
        <w:gridCol w:w="1454"/>
        <w:gridCol w:w="1547"/>
        <w:gridCol w:w="1912"/>
        <w:gridCol w:w="2793"/>
      </w:tblGrid>
      <w:tr w:rsidR="00A8030F" w14:paraId="43AC4AAD" w14:textId="77777777" w:rsidTr="00A803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793E75F6" w14:textId="77777777" w:rsidR="00A8030F" w:rsidRPr="00043097" w:rsidRDefault="00A8030F" w:rsidP="009602E0">
            <w:pPr>
              <w:rPr>
                <w:b w:val="0"/>
                <w:bCs/>
                <w:sz w:val="22"/>
                <w:szCs w:val="20"/>
              </w:rPr>
            </w:pPr>
            <w:r w:rsidRPr="00043097">
              <w:rPr>
                <w:b w:val="0"/>
                <w:bCs/>
                <w:sz w:val="22"/>
                <w:szCs w:val="20"/>
              </w:rPr>
              <w:t xml:space="preserve">Attribute </w:t>
            </w:r>
          </w:p>
        </w:tc>
        <w:tc>
          <w:tcPr>
            <w:tcW w:w="1454" w:type="dxa"/>
          </w:tcPr>
          <w:p w14:paraId="6C40690F" w14:textId="77777777" w:rsidR="00A8030F" w:rsidRPr="00043097" w:rsidRDefault="00A8030F" w:rsidP="009602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043097">
              <w:rPr>
                <w:sz w:val="22"/>
                <w:szCs w:val="20"/>
              </w:rPr>
              <w:t>New level</w:t>
            </w:r>
          </w:p>
        </w:tc>
        <w:tc>
          <w:tcPr>
            <w:tcW w:w="1547" w:type="dxa"/>
          </w:tcPr>
          <w:p w14:paraId="12680FA8" w14:textId="6F18C2CF" w:rsidR="00A8030F" w:rsidRPr="00043097" w:rsidRDefault="00A8030F" w:rsidP="009602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043097">
              <w:rPr>
                <w:sz w:val="22"/>
                <w:szCs w:val="20"/>
              </w:rPr>
              <w:t>First Choice share(%)</w:t>
            </w:r>
          </w:p>
        </w:tc>
        <w:tc>
          <w:tcPr>
            <w:tcW w:w="1912" w:type="dxa"/>
          </w:tcPr>
          <w:p w14:paraId="7E0B46AD" w14:textId="024B00BD" w:rsidR="00A8030F" w:rsidRPr="00043097" w:rsidRDefault="00A8030F" w:rsidP="009602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043097">
              <w:rPr>
                <w:sz w:val="22"/>
                <w:szCs w:val="20"/>
              </w:rPr>
              <w:t>Logit share (%)</w:t>
            </w:r>
          </w:p>
        </w:tc>
        <w:tc>
          <w:tcPr>
            <w:tcW w:w="2793" w:type="dxa"/>
          </w:tcPr>
          <w:p w14:paraId="11A36026" w14:textId="527EB799" w:rsidR="00A8030F" w:rsidRPr="00043097" w:rsidRDefault="00A8030F" w:rsidP="009602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043097">
              <w:rPr>
                <w:bCs/>
                <w:sz w:val="22"/>
                <w:szCs w:val="20"/>
              </w:rPr>
              <w:t>Revenue (</w:t>
            </w:r>
            <w:r w:rsidRPr="00043097">
              <w:rPr>
                <w:bCs/>
                <w:sz w:val="22"/>
                <w:szCs w:val="20"/>
              </w:rPr>
              <w:t>M</w:t>
            </w:r>
            <w:r w:rsidRPr="00043097">
              <w:rPr>
                <w:bCs/>
                <w:sz w:val="22"/>
                <w:szCs w:val="20"/>
              </w:rPr>
              <w:t xml:space="preserve"> $)</w:t>
            </w:r>
          </w:p>
        </w:tc>
      </w:tr>
      <w:tr w:rsidR="00A8030F" w14:paraId="426BC9ED" w14:textId="77777777" w:rsidTr="00A803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43B9A384" w14:textId="77777777" w:rsidR="00A8030F" w:rsidRPr="00A83B78" w:rsidRDefault="00A8030F" w:rsidP="009602E0">
            <w:r w:rsidRPr="00A83B78">
              <w:t>Screen</w:t>
            </w:r>
          </w:p>
        </w:tc>
        <w:tc>
          <w:tcPr>
            <w:tcW w:w="1454" w:type="dxa"/>
          </w:tcPr>
          <w:p w14:paraId="43C2E288" w14:textId="77777777" w:rsidR="00A8030F" w:rsidRPr="00A83B78" w:rsidRDefault="00A8030F" w:rsidP="009602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83B78">
              <w:t>QLED</w:t>
            </w:r>
          </w:p>
        </w:tc>
        <w:tc>
          <w:tcPr>
            <w:tcW w:w="1547" w:type="dxa"/>
          </w:tcPr>
          <w:p w14:paraId="0E14D47A" w14:textId="7E9516BA" w:rsidR="00A8030F" w:rsidRPr="00EE7FD9" w:rsidRDefault="00EE7FD9" w:rsidP="009602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7FD9">
              <w:t>13</w:t>
            </w:r>
            <w:r w:rsidR="00A8030F" w:rsidRPr="00EE7FD9">
              <w:t>.</w:t>
            </w:r>
            <w:r w:rsidRPr="00EE7FD9">
              <w:t>64</w:t>
            </w:r>
          </w:p>
        </w:tc>
        <w:tc>
          <w:tcPr>
            <w:tcW w:w="1912" w:type="dxa"/>
          </w:tcPr>
          <w:p w14:paraId="2679649C" w14:textId="3D2D4DF7" w:rsidR="00A8030F" w:rsidRPr="00A83B78" w:rsidRDefault="00A8030F" w:rsidP="009602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83B78">
              <w:t>16.80</w:t>
            </w:r>
          </w:p>
        </w:tc>
        <w:tc>
          <w:tcPr>
            <w:tcW w:w="2793" w:type="dxa"/>
          </w:tcPr>
          <w:p w14:paraId="1A15690D" w14:textId="7B685A7F" w:rsidR="00A8030F" w:rsidRPr="00A83B78" w:rsidRDefault="00A8030F" w:rsidP="009602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83B78">
              <w:t>3</w:t>
            </w:r>
            <w:r w:rsidRPr="00A83B78">
              <w:t>5</w:t>
            </w:r>
            <w:r w:rsidRPr="00A83B78">
              <w:t>0 × 10M × 0.</w:t>
            </w:r>
            <w:r w:rsidRPr="00A83B78">
              <w:t>168</w:t>
            </w:r>
            <w:r w:rsidRPr="00A83B78">
              <w:t xml:space="preserve"> = </w:t>
            </w:r>
            <w:r w:rsidRPr="00A83B78">
              <w:rPr>
                <w:rStyle w:val="s1"/>
              </w:rPr>
              <w:t>5</w:t>
            </w:r>
            <w:r w:rsidRPr="00A83B78">
              <w:rPr>
                <w:rStyle w:val="s1"/>
              </w:rPr>
              <w:t>88</w:t>
            </w:r>
          </w:p>
        </w:tc>
      </w:tr>
      <w:tr w:rsidR="00A8030F" w14:paraId="454015CF" w14:textId="77777777" w:rsidTr="00A803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3C2E5766" w14:textId="77777777" w:rsidR="00A8030F" w:rsidRPr="00A83B78" w:rsidRDefault="00A8030F" w:rsidP="009602E0">
            <w:r w:rsidRPr="00A83B78">
              <w:t>Sound</w:t>
            </w:r>
          </w:p>
        </w:tc>
        <w:tc>
          <w:tcPr>
            <w:tcW w:w="1454" w:type="dxa"/>
          </w:tcPr>
          <w:p w14:paraId="58DBB6C6" w14:textId="77777777" w:rsidR="00A8030F" w:rsidRPr="00A83B78" w:rsidRDefault="00A8030F" w:rsidP="009602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83B78">
              <w:t>Stereo</w:t>
            </w:r>
          </w:p>
        </w:tc>
        <w:tc>
          <w:tcPr>
            <w:tcW w:w="1547" w:type="dxa"/>
          </w:tcPr>
          <w:p w14:paraId="27D53A92" w14:textId="5808CCFA" w:rsidR="00A8030F" w:rsidRPr="00A8030F" w:rsidRDefault="00A8030F" w:rsidP="009602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8030F">
              <w:t>2</w:t>
            </w:r>
            <w:r w:rsidR="00EE7FD9">
              <w:t>9</w:t>
            </w:r>
            <w:r w:rsidRPr="00A8030F">
              <w:t>.</w:t>
            </w:r>
            <w:r w:rsidR="00EE7FD9">
              <w:t>55</w:t>
            </w:r>
          </w:p>
        </w:tc>
        <w:tc>
          <w:tcPr>
            <w:tcW w:w="1912" w:type="dxa"/>
          </w:tcPr>
          <w:p w14:paraId="7FFFB825" w14:textId="5027F455" w:rsidR="00A8030F" w:rsidRPr="00A83B78" w:rsidRDefault="00A8030F" w:rsidP="009602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A83B78">
              <w:rPr>
                <w:b/>
                <w:bCs/>
              </w:rPr>
              <w:t>31.33</w:t>
            </w:r>
          </w:p>
        </w:tc>
        <w:tc>
          <w:tcPr>
            <w:tcW w:w="2793" w:type="dxa"/>
          </w:tcPr>
          <w:p w14:paraId="10486B11" w14:textId="29AB78BD" w:rsidR="00A8030F" w:rsidRPr="00A83B78" w:rsidRDefault="00A8030F" w:rsidP="009602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A83B78">
              <w:rPr>
                <w:b/>
                <w:bCs/>
              </w:rPr>
              <w:t>350 × 10M × 0.</w:t>
            </w:r>
            <w:r w:rsidRPr="00A83B78">
              <w:rPr>
                <w:b/>
                <w:bCs/>
              </w:rPr>
              <w:t>3133</w:t>
            </w:r>
            <w:r w:rsidRPr="00A83B78">
              <w:rPr>
                <w:b/>
                <w:bCs/>
              </w:rPr>
              <w:t xml:space="preserve"> = </w:t>
            </w:r>
            <w:r w:rsidRPr="00A83B78">
              <w:rPr>
                <w:rStyle w:val="s1"/>
                <w:b/>
                <w:bCs/>
              </w:rPr>
              <w:t>1</w:t>
            </w:r>
            <w:r>
              <w:rPr>
                <w:rStyle w:val="s1"/>
                <w:b/>
                <w:bCs/>
              </w:rPr>
              <w:t>,</w:t>
            </w:r>
            <w:r w:rsidRPr="00A83B78">
              <w:rPr>
                <w:rStyle w:val="s1"/>
                <w:b/>
                <w:bCs/>
              </w:rPr>
              <w:t>096.55</w:t>
            </w:r>
          </w:p>
        </w:tc>
      </w:tr>
      <w:tr w:rsidR="00A8030F" w14:paraId="6D9A22A6" w14:textId="77777777" w:rsidTr="00043097">
        <w:trPr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46918D9A" w14:textId="77777777" w:rsidR="00A8030F" w:rsidRPr="00A83B78" w:rsidRDefault="00A8030F" w:rsidP="009602E0">
            <w:r w:rsidRPr="00A83B78">
              <w:t>Sim-card</w:t>
            </w:r>
          </w:p>
        </w:tc>
        <w:tc>
          <w:tcPr>
            <w:tcW w:w="1454" w:type="dxa"/>
          </w:tcPr>
          <w:p w14:paraId="58F219E5" w14:textId="77777777" w:rsidR="00A8030F" w:rsidRPr="00A83B78" w:rsidRDefault="00A8030F" w:rsidP="009602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83B78">
              <w:t>Dual</w:t>
            </w:r>
          </w:p>
        </w:tc>
        <w:tc>
          <w:tcPr>
            <w:tcW w:w="1547" w:type="dxa"/>
          </w:tcPr>
          <w:p w14:paraId="1354AB90" w14:textId="719975F6" w:rsidR="00A8030F" w:rsidRPr="00A83B78" w:rsidRDefault="00A8030F" w:rsidP="009602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EE7FD9">
              <w:t>5</w:t>
            </w:r>
            <w:r>
              <w:t>.</w:t>
            </w:r>
            <w:r w:rsidR="00EE7FD9">
              <w:t>57</w:t>
            </w:r>
          </w:p>
        </w:tc>
        <w:tc>
          <w:tcPr>
            <w:tcW w:w="1912" w:type="dxa"/>
          </w:tcPr>
          <w:p w14:paraId="5AD854EF" w14:textId="3A34B6C6" w:rsidR="00A8030F" w:rsidRPr="00A83B78" w:rsidRDefault="00A8030F" w:rsidP="009602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83B78">
              <w:t>24.69</w:t>
            </w:r>
          </w:p>
        </w:tc>
        <w:tc>
          <w:tcPr>
            <w:tcW w:w="2793" w:type="dxa"/>
          </w:tcPr>
          <w:p w14:paraId="383F407F" w14:textId="6C771A32" w:rsidR="00A8030F" w:rsidRPr="00A83B78" w:rsidRDefault="00A8030F" w:rsidP="009602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83B78">
              <w:t>350 × 10M × 0.</w:t>
            </w:r>
            <w:r w:rsidRPr="00A83B78">
              <w:t>2469</w:t>
            </w:r>
            <w:r w:rsidRPr="00A83B78">
              <w:t xml:space="preserve"> = </w:t>
            </w:r>
            <w:r w:rsidRPr="00A83B78">
              <w:rPr>
                <w:rStyle w:val="s1"/>
              </w:rPr>
              <w:t>846.15</w:t>
            </w:r>
          </w:p>
        </w:tc>
      </w:tr>
      <w:tr w:rsidR="00A8030F" w14:paraId="26D1ABD0" w14:textId="77777777" w:rsidTr="00043097">
        <w:trPr>
          <w:trHeight w:val="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4D302454" w14:textId="77777777" w:rsidR="00A8030F" w:rsidRPr="00A83B78" w:rsidRDefault="00A8030F" w:rsidP="009602E0">
            <w:r w:rsidRPr="00A83B78">
              <w:t>Camera</w:t>
            </w:r>
          </w:p>
        </w:tc>
        <w:tc>
          <w:tcPr>
            <w:tcW w:w="1454" w:type="dxa"/>
          </w:tcPr>
          <w:p w14:paraId="4AEE8541" w14:textId="77777777" w:rsidR="00A8030F" w:rsidRPr="00A83B78" w:rsidRDefault="00A8030F" w:rsidP="009602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83B78">
              <w:t>60MP</w:t>
            </w:r>
          </w:p>
        </w:tc>
        <w:tc>
          <w:tcPr>
            <w:tcW w:w="1547" w:type="dxa"/>
          </w:tcPr>
          <w:p w14:paraId="55C7982D" w14:textId="71EEA0D6" w:rsidR="00A8030F" w:rsidRPr="00A83B78" w:rsidRDefault="00A8030F" w:rsidP="009602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EE7FD9">
              <w:t>7</w:t>
            </w:r>
            <w:r>
              <w:t>.</w:t>
            </w:r>
            <w:r w:rsidR="00EE7FD9">
              <w:t>84</w:t>
            </w:r>
          </w:p>
        </w:tc>
        <w:tc>
          <w:tcPr>
            <w:tcW w:w="1912" w:type="dxa"/>
          </w:tcPr>
          <w:p w14:paraId="3B7AE72E" w14:textId="324680CA" w:rsidR="00A8030F" w:rsidRPr="00A83B78" w:rsidRDefault="00A8030F" w:rsidP="009602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83B78">
              <w:t>28.13</w:t>
            </w:r>
          </w:p>
        </w:tc>
        <w:tc>
          <w:tcPr>
            <w:tcW w:w="2793" w:type="dxa"/>
          </w:tcPr>
          <w:p w14:paraId="75039E02" w14:textId="0031659B" w:rsidR="00A8030F" w:rsidRPr="00A83B78" w:rsidRDefault="00A8030F" w:rsidP="009602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83B78">
              <w:t>350 × 10M × 0.</w:t>
            </w:r>
            <w:r w:rsidRPr="00A83B78">
              <w:t>2813</w:t>
            </w:r>
            <w:r w:rsidRPr="00A83B78">
              <w:t xml:space="preserve"> = </w:t>
            </w:r>
            <w:r w:rsidRPr="00A83B78">
              <w:rPr>
                <w:rStyle w:val="s1"/>
              </w:rPr>
              <w:t>984</w:t>
            </w:r>
            <w:r w:rsidRPr="00A83B78">
              <w:rPr>
                <w:rStyle w:val="s1"/>
              </w:rPr>
              <w:t>.</w:t>
            </w:r>
            <w:r w:rsidRPr="00A83B78">
              <w:rPr>
                <w:rStyle w:val="s1"/>
              </w:rPr>
              <w:t>55</w:t>
            </w:r>
          </w:p>
        </w:tc>
      </w:tr>
    </w:tbl>
    <w:p w14:paraId="074FCFC5" w14:textId="3895D95A" w:rsidR="00A8030F" w:rsidRPr="00631597" w:rsidRDefault="00F954F6" w:rsidP="00681DFB">
      <w:pPr>
        <w:pStyle w:val="ListBullet"/>
        <w:numPr>
          <w:ilvl w:val="0"/>
          <w:numId w:val="0"/>
        </w:numPr>
        <w:spacing w:before="240" w:after="240"/>
        <w:rPr>
          <w:b/>
          <w:bCs/>
          <w:sz w:val="32"/>
          <w:szCs w:val="32"/>
        </w:rPr>
      </w:pPr>
      <w:r w:rsidRPr="00631597">
        <w:rPr>
          <w:b/>
          <w:bCs/>
          <w:sz w:val="32"/>
          <w:szCs w:val="32"/>
        </w:rPr>
        <w:t xml:space="preserve">Conclusion: </w:t>
      </w:r>
    </w:p>
    <w:p w14:paraId="177A832C" w14:textId="5206E874" w:rsidR="00043097" w:rsidRDefault="00F954F6" w:rsidP="00043097">
      <w:pPr>
        <w:pStyle w:val="p1"/>
        <w:spacing w:before="0" w:beforeAutospacing="0"/>
      </w:pPr>
      <w:r w:rsidRPr="00A8030F">
        <w:t xml:space="preserve">Among the single attribute improvements evaluated, upgrading the </w:t>
      </w:r>
      <w:r w:rsidRPr="00A8030F">
        <w:rPr>
          <w:rStyle w:val="s1"/>
          <w:b/>
          <w:bCs/>
        </w:rPr>
        <w:t>Sound</w:t>
      </w:r>
      <w:r w:rsidRPr="00A8030F">
        <w:t xml:space="preserve"> from </w:t>
      </w:r>
      <w:r w:rsidRPr="00A8030F">
        <w:rPr>
          <w:rStyle w:val="s1"/>
          <w:b/>
          <w:bCs/>
        </w:rPr>
        <w:t>Mono to Stereo</w:t>
      </w:r>
      <w:r w:rsidRPr="00A8030F">
        <w:t xml:space="preserve"> yields the </w:t>
      </w:r>
      <w:r w:rsidRPr="00A8030F">
        <w:rPr>
          <w:rStyle w:val="s1"/>
          <w:b/>
          <w:bCs/>
        </w:rPr>
        <w:t>highest revenue</w:t>
      </w:r>
      <w:r w:rsidRPr="00A8030F">
        <w:t xml:space="preserve">, with a Logit share of </w:t>
      </w:r>
      <w:r w:rsidRPr="00A8030F">
        <w:rPr>
          <w:rStyle w:val="s1"/>
          <w:b/>
          <w:bCs/>
        </w:rPr>
        <w:t>31.33%</w:t>
      </w:r>
      <w:r w:rsidRPr="00A8030F">
        <w:t xml:space="preserve"> and an estimated revenue of </w:t>
      </w:r>
      <w:r w:rsidRPr="00A8030F">
        <w:rPr>
          <w:rStyle w:val="s1"/>
          <w:b/>
          <w:bCs/>
        </w:rPr>
        <w:t>$</w:t>
      </w:r>
      <w:r w:rsidR="00CD33C2" w:rsidRPr="00A8030F">
        <w:rPr>
          <w:rStyle w:val="s1"/>
          <w:b/>
          <w:bCs/>
        </w:rPr>
        <w:t>1</w:t>
      </w:r>
      <w:r w:rsidR="00CD33C2" w:rsidRPr="00A8030F">
        <w:rPr>
          <w:rStyle w:val="s1"/>
          <w:b/>
          <w:bCs/>
        </w:rPr>
        <w:t>,</w:t>
      </w:r>
      <w:r w:rsidR="00CD33C2" w:rsidRPr="00A8030F">
        <w:rPr>
          <w:rStyle w:val="s1"/>
          <w:b/>
          <w:bCs/>
        </w:rPr>
        <w:t>096.55</w:t>
      </w:r>
      <w:r w:rsidR="00CD33C2" w:rsidRPr="00A8030F">
        <w:rPr>
          <w:rStyle w:val="s1"/>
          <w:b/>
          <w:bCs/>
        </w:rPr>
        <w:t xml:space="preserve"> million</w:t>
      </w:r>
      <w:r w:rsidRPr="00A8030F">
        <w:t>.</w:t>
      </w:r>
    </w:p>
    <w:p w14:paraId="7C44CAA0" w14:textId="0EC111BD" w:rsidR="00F954F6" w:rsidRDefault="00F954F6" w:rsidP="00043097">
      <w:pPr>
        <w:pStyle w:val="Heading2"/>
        <w:spacing w:after="240"/>
      </w:pPr>
      <w:r>
        <w:lastRenderedPageBreak/>
        <w:t xml:space="preserve">Question </w:t>
      </w:r>
      <w:r>
        <w:t>3</w:t>
      </w:r>
    </w:p>
    <w:p w14:paraId="2A9F29E6" w14:textId="600ACD3D" w:rsidR="00F954F6" w:rsidRPr="00F954F6" w:rsidRDefault="00F954F6" w:rsidP="00043097">
      <w:pPr>
        <w:rPr>
          <w:rFonts w:ascii="Arial" w:hAnsi="Arial" w:cs="Arial"/>
          <w:color w:val="000000"/>
          <w:sz w:val="21"/>
          <w:szCs w:val="21"/>
        </w:rPr>
      </w:pPr>
      <w:r w:rsidRPr="00F954F6">
        <w:rPr>
          <w:color w:val="000000"/>
        </w:rPr>
        <w:t xml:space="preserve">R&amp;D department gives </w:t>
      </w:r>
      <w:r>
        <w:rPr>
          <w:color w:val="000000"/>
        </w:rPr>
        <w:t>us</w:t>
      </w:r>
      <w:r w:rsidRPr="00F954F6">
        <w:rPr>
          <w:color w:val="000000"/>
        </w:rPr>
        <w:t xml:space="preserve"> the opportunity</w:t>
      </w:r>
      <w:r w:rsidRPr="00F954F6">
        <w:rPr>
          <w:rFonts w:ascii="Arial" w:hAnsi="Arial" w:cs="Arial"/>
          <w:color w:val="000000"/>
          <w:sz w:val="21"/>
          <w:szCs w:val="21"/>
        </w:rPr>
        <w:t xml:space="preserve"> to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t xml:space="preserve">improve </w:t>
      </w:r>
      <w:r>
        <w:rPr>
          <w:rStyle w:val="s1"/>
          <w:b/>
          <w:bCs/>
        </w:rPr>
        <w:t>two attributes</w:t>
      </w:r>
      <w:r>
        <w:t xml:space="preserve">: </w:t>
      </w:r>
      <w:r>
        <w:rPr>
          <w:rStyle w:val="s1"/>
          <w:b/>
          <w:bCs/>
        </w:rPr>
        <w:t>Screen</w:t>
      </w:r>
      <w:r>
        <w:t xml:space="preserve"> and </w:t>
      </w:r>
      <w:r>
        <w:rPr>
          <w:rStyle w:val="s1"/>
          <w:b/>
          <w:bCs/>
        </w:rPr>
        <w:t>Sound</w:t>
      </w:r>
      <w:r>
        <w:t>.</w:t>
      </w:r>
    </w:p>
    <w:p w14:paraId="371719C6" w14:textId="77777777" w:rsidR="00F954F6" w:rsidRDefault="00F954F6" w:rsidP="00043097">
      <w:pPr>
        <w:pStyle w:val="p1"/>
        <w:spacing w:before="0" w:beforeAutospacing="0"/>
      </w:pPr>
      <w:r>
        <w:t xml:space="preserve">Each improvement comes with a </w:t>
      </w:r>
      <w:r>
        <w:rPr>
          <w:rStyle w:val="s1"/>
          <w:b/>
          <w:bCs/>
        </w:rPr>
        <w:t>cost per unit</w:t>
      </w:r>
      <w:r>
        <w:t>, and the goal is to find:</w:t>
      </w:r>
    </w:p>
    <w:p w14:paraId="0C4483C5" w14:textId="3FBEA2D4" w:rsidR="00F954F6" w:rsidRDefault="00F954F6" w:rsidP="00F954F6">
      <w:pPr>
        <w:pStyle w:val="p1"/>
        <w:numPr>
          <w:ilvl w:val="0"/>
          <w:numId w:val="26"/>
        </w:numPr>
      </w:pPr>
      <w:r>
        <w:rPr>
          <w:b/>
          <w:bCs/>
        </w:rPr>
        <w:t>Which configuration gives the highest revenue?</w:t>
      </w:r>
    </w:p>
    <w:p w14:paraId="3B7FD0F1" w14:textId="0C697777" w:rsidR="00F954F6" w:rsidRDefault="00F954F6" w:rsidP="00F954F6">
      <w:pPr>
        <w:pStyle w:val="p1"/>
        <w:numPr>
          <w:ilvl w:val="0"/>
          <w:numId w:val="26"/>
        </w:numPr>
      </w:pPr>
      <w:r>
        <w:rPr>
          <w:b/>
          <w:bCs/>
        </w:rPr>
        <w:t>Which configuration gives the highest profit</w:t>
      </w:r>
      <w:r>
        <w:rPr>
          <w:rStyle w:val="s1"/>
        </w:rPr>
        <w:t>, assuming:</w:t>
      </w:r>
    </w:p>
    <w:p w14:paraId="317F861E" w14:textId="77777777" w:rsidR="00F954F6" w:rsidRDefault="00F954F6" w:rsidP="00F954F6">
      <w:pPr>
        <w:pStyle w:val="p1"/>
        <w:numPr>
          <w:ilvl w:val="1"/>
          <w:numId w:val="26"/>
        </w:numPr>
      </w:pPr>
      <w:r>
        <w:t xml:space="preserve">Base production cost = </w:t>
      </w:r>
      <w:r>
        <w:rPr>
          <w:rStyle w:val="s1"/>
          <w:b/>
          <w:bCs/>
        </w:rPr>
        <w:t>$200</w:t>
      </w:r>
    </w:p>
    <w:p w14:paraId="129C328C" w14:textId="0EA5AEBF" w:rsidR="00817E03" w:rsidRPr="00686AE1" w:rsidRDefault="00F954F6" w:rsidP="00817E03">
      <w:pPr>
        <w:pStyle w:val="p1"/>
        <w:numPr>
          <w:ilvl w:val="1"/>
          <w:numId w:val="26"/>
        </w:numPr>
      </w:pPr>
      <w:r>
        <w:rPr>
          <w:rStyle w:val="s1"/>
        </w:rPr>
        <w:t xml:space="preserve">Market volume = </w:t>
      </w:r>
      <w:r>
        <w:rPr>
          <w:b/>
          <w:bCs/>
        </w:rPr>
        <w:t>10 million smartphones</w:t>
      </w:r>
    </w:p>
    <w:p w14:paraId="36F385FA" w14:textId="3767A28F" w:rsidR="008B70BB" w:rsidRPr="00686AE1" w:rsidRDefault="00686AE1" w:rsidP="00043097">
      <w:pPr>
        <w:pStyle w:val="p1"/>
        <w:spacing w:after="0" w:afterAutospacing="0"/>
      </w:pPr>
      <w:r>
        <w:t>The following table shows by how much the manufacturing cost per unit will increase for different</w:t>
      </w:r>
      <w:r>
        <w:t xml:space="preserve"> </w:t>
      </w:r>
      <w:r>
        <w:t>attribute improvements.</w:t>
      </w:r>
    </w:p>
    <w:p w14:paraId="42719DF2" w14:textId="76B01608" w:rsidR="008B70BB" w:rsidRPr="008B70BB" w:rsidRDefault="00686AE1" w:rsidP="008B70BB">
      <w:pPr>
        <w:pStyle w:val="p1"/>
        <w:spacing w:before="0" w:beforeAutospacing="0"/>
        <w:jc w:val="center"/>
      </w:pPr>
      <w:r>
        <w:rPr>
          <w:noProof/>
        </w:rPr>
        <w:drawing>
          <wp:inline distT="0" distB="0" distL="0" distR="0" wp14:anchorId="2D9F8D8A" wp14:editId="3D2DB680">
            <wp:extent cx="3839862" cy="1384663"/>
            <wp:effectExtent l="0" t="0" r="0" b="0"/>
            <wp:docPr id="42297115" name="Picture 35" descr="A table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7115" name="Picture 35" descr="A table with text on it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066" cy="147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</w:rPr>
        <w:t xml:space="preserve"> </w:t>
      </w:r>
    </w:p>
    <w:p w14:paraId="5CEA8126" w14:textId="6CD21AE5" w:rsidR="00F954F6" w:rsidRPr="00817E03" w:rsidRDefault="008B70BB" w:rsidP="00817E03">
      <w:pPr>
        <w:pStyle w:val="p1"/>
        <w:spacing w:after="0" w:afterAutospacing="0"/>
        <w:rPr>
          <w:i/>
          <w:iCs/>
        </w:rPr>
      </w:pPr>
      <w:r>
        <w:rPr>
          <w:i/>
          <w:iCs/>
        </w:rPr>
        <w:t xml:space="preserve">                    </w:t>
      </w:r>
      <w:r w:rsidR="00686AE1">
        <w:rPr>
          <w:i/>
          <w:iCs/>
        </w:rPr>
        <w:t xml:space="preserve">    </w:t>
      </w:r>
      <w:r w:rsidR="00817E03" w:rsidRPr="00817E03">
        <w:rPr>
          <w:i/>
          <w:iCs/>
        </w:rPr>
        <w:t xml:space="preserve"> LED + Mono</w:t>
      </w:r>
      <w:r w:rsidR="00043097">
        <w:rPr>
          <w:i/>
          <w:iCs/>
        </w:rPr>
        <w:t xml:space="preserve"> (base)</w:t>
      </w:r>
      <w:r w:rsidR="00817E03" w:rsidRPr="00817E03">
        <w:rPr>
          <w:i/>
          <w:iCs/>
        </w:rPr>
        <w:t xml:space="preserve">    </w:t>
      </w:r>
      <w:r w:rsidR="00817E03">
        <w:rPr>
          <w:i/>
          <w:iCs/>
        </w:rPr>
        <w:t xml:space="preserve">       </w:t>
      </w:r>
      <w:r w:rsidR="00686AE1">
        <w:rPr>
          <w:i/>
          <w:iCs/>
        </w:rPr>
        <w:t xml:space="preserve">             </w:t>
      </w:r>
      <w:r w:rsidR="00817E03">
        <w:rPr>
          <w:i/>
          <w:iCs/>
        </w:rPr>
        <w:t xml:space="preserve">     </w:t>
      </w:r>
      <w:r w:rsidR="00686AE1">
        <w:rPr>
          <w:i/>
          <w:iCs/>
        </w:rPr>
        <w:t xml:space="preserve">          </w:t>
      </w:r>
      <w:r w:rsidR="00817E03">
        <w:rPr>
          <w:i/>
          <w:iCs/>
        </w:rPr>
        <w:t xml:space="preserve">   </w:t>
      </w:r>
      <w:r w:rsidR="00817E03" w:rsidRPr="00817E03">
        <w:rPr>
          <w:i/>
          <w:iCs/>
        </w:rPr>
        <w:t xml:space="preserve">  </w:t>
      </w:r>
      <w:r w:rsidR="00817E03" w:rsidRPr="00817E03">
        <w:rPr>
          <w:i/>
          <w:iCs/>
        </w:rPr>
        <w:t>QLED + Mono</w:t>
      </w:r>
      <w:r w:rsidR="00817E03" w:rsidRPr="00817E03">
        <w:rPr>
          <w:i/>
          <w:iCs/>
        </w:rPr>
        <w:t xml:space="preserve">  </w:t>
      </w:r>
      <w:r w:rsidR="00817E03">
        <w:rPr>
          <w:i/>
          <w:iCs/>
        </w:rPr>
        <w:t xml:space="preserve">                 </w:t>
      </w:r>
    </w:p>
    <w:p w14:paraId="0904D4AA" w14:textId="34CEBC8D" w:rsidR="00686AE1" w:rsidRDefault="00043097">
      <w:r>
        <w:t xml:space="preserve"> </w:t>
      </w:r>
      <w:r w:rsidR="00686AE1">
        <w:rPr>
          <w:noProof/>
        </w:rPr>
        <w:drawing>
          <wp:inline distT="0" distB="0" distL="0" distR="0" wp14:anchorId="1DD0ECA8" wp14:editId="5E0D3EC3">
            <wp:extent cx="2638697" cy="2159163"/>
            <wp:effectExtent l="0" t="0" r="3175" b="0"/>
            <wp:docPr id="756155776" name="Picture 36" descr="A comparison of a pie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55776" name="Picture 36" descr="A comparison of a pie chart&#10;&#10;AI-generated content may be incorrect.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592" cy="2235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6AE1">
        <w:t xml:space="preserve">         </w:t>
      </w:r>
      <w:r w:rsidR="00686AE1">
        <w:rPr>
          <w:noProof/>
        </w:rPr>
        <w:drawing>
          <wp:inline distT="0" distB="0" distL="0" distR="0" wp14:anchorId="2D7C9E38" wp14:editId="51FC7B26">
            <wp:extent cx="2560320" cy="2143708"/>
            <wp:effectExtent l="0" t="0" r="5080" b="3175"/>
            <wp:docPr id="995364248" name="Picture 37" descr="A comparison of a pie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64248" name="Picture 37" descr="A comparison of a pie chart&#10;&#10;AI-generated content may be incorrect.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427" cy="2224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AB6D2" w14:textId="77777777" w:rsidR="00686AE1" w:rsidRDefault="00686AE1">
      <w:pPr>
        <w:rPr>
          <w:i/>
          <w:iCs/>
        </w:rPr>
      </w:pPr>
    </w:p>
    <w:p w14:paraId="50E65962" w14:textId="694945C5" w:rsidR="00817E03" w:rsidRPr="00043097" w:rsidRDefault="00686AE1">
      <w:pPr>
        <w:rPr>
          <w:i/>
          <w:iCs/>
        </w:rPr>
      </w:pPr>
      <w:r>
        <w:rPr>
          <w:i/>
          <w:iCs/>
        </w:rPr>
        <w:t xml:space="preserve">                       </w:t>
      </w:r>
      <w:r w:rsidRPr="00817E03">
        <w:rPr>
          <w:i/>
          <w:iCs/>
        </w:rPr>
        <w:t xml:space="preserve">OLED + Mono    </w:t>
      </w:r>
      <w:r w:rsidR="008B70BB">
        <w:rPr>
          <w:i/>
          <w:iCs/>
        </w:rPr>
        <w:t xml:space="preserve">                                                     </w:t>
      </w:r>
      <w:r w:rsidR="008B70BB" w:rsidRPr="00817E03">
        <w:rPr>
          <w:i/>
          <w:iCs/>
        </w:rPr>
        <w:t>LED + Stereo</w:t>
      </w:r>
      <w:r w:rsidR="00043097">
        <w:t xml:space="preserve">  </w:t>
      </w:r>
      <w:r>
        <w:rPr>
          <w:noProof/>
        </w:rPr>
        <w:drawing>
          <wp:inline distT="0" distB="0" distL="0" distR="0" wp14:anchorId="6B3BE731" wp14:editId="5BE3ECB3">
            <wp:extent cx="2716802" cy="2212637"/>
            <wp:effectExtent l="0" t="0" r="1270" b="0"/>
            <wp:docPr id="970203257" name="Picture 38" descr="A comparison of a pie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03257" name="Picture 38" descr="A comparison of a pie chart&#10;&#10;AI-generated content may be incorrect.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122" cy="2272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70BB">
        <w:t xml:space="preserve">        </w:t>
      </w:r>
      <w:r w:rsidR="008B70BB">
        <w:rPr>
          <w:noProof/>
        </w:rPr>
        <w:drawing>
          <wp:inline distT="0" distB="0" distL="0" distR="0" wp14:anchorId="20CB7618" wp14:editId="7A244124">
            <wp:extent cx="2682240" cy="2152330"/>
            <wp:effectExtent l="0" t="0" r="0" b="0"/>
            <wp:docPr id="1945864963" name="Picture 39" descr="A comparison of a pie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64963" name="Picture 39" descr="A comparison of a pie chart&#10;&#10;AI-generated content may be incorrect.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406" cy="2243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0547D" w14:textId="77777777" w:rsidR="008B70BB" w:rsidRDefault="00817E03" w:rsidP="00817E03">
      <w:pPr>
        <w:pStyle w:val="p1"/>
        <w:spacing w:after="0" w:afterAutospacing="0"/>
        <w:rPr>
          <w:i/>
          <w:iCs/>
        </w:rPr>
      </w:pPr>
      <w:r>
        <w:rPr>
          <w:i/>
          <w:iCs/>
        </w:rPr>
        <w:t xml:space="preserve">         </w:t>
      </w:r>
      <w:r w:rsidR="008B70BB">
        <w:rPr>
          <w:i/>
          <w:iCs/>
        </w:rPr>
        <w:t xml:space="preserve">               </w:t>
      </w:r>
      <w:r>
        <w:rPr>
          <w:i/>
          <w:iCs/>
        </w:rPr>
        <w:t xml:space="preserve"> </w:t>
      </w:r>
    </w:p>
    <w:p w14:paraId="1D9F28C5" w14:textId="58DF291A" w:rsidR="00817E03" w:rsidRPr="00817E03" w:rsidRDefault="008B70BB" w:rsidP="00817E03">
      <w:pPr>
        <w:pStyle w:val="p1"/>
        <w:spacing w:after="0" w:afterAutospacing="0"/>
        <w:rPr>
          <w:i/>
          <w:iCs/>
        </w:rPr>
      </w:pPr>
      <w:r>
        <w:rPr>
          <w:i/>
          <w:iCs/>
        </w:rPr>
        <w:lastRenderedPageBreak/>
        <w:t xml:space="preserve">                       </w:t>
      </w:r>
      <w:r w:rsidR="00817E03">
        <w:rPr>
          <w:i/>
          <w:iCs/>
        </w:rPr>
        <w:t xml:space="preserve"> </w:t>
      </w:r>
      <w:r w:rsidR="00817E03" w:rsidRPr="00817E03">
        <w:rPr>
          <w:i/>
          <w:iCs/>
        </w:rPr>
        <w:t xml:space="preserve">QLED + Stereo  </w:t>
      </w:r>
      <w:r w:rsidR="00817E03">
        <w:rPr>
          <w:i/>
          <w:iCs/>
        </w:rPr>
        <w:t xml:space="preserve">     </w:t>
      </w:r>
      <w:r>
        <w:rPr>
          <w:i/>
          <w:iCs/>
        </w:rPr>
        <w:t xml:space="preserve">                                 </w:t>
      </w:r>
      <w:r w:rsidR="00817E03">
        <w:rPr>
          <w:i/>
          <w:iCs/>
        </w:rPr>
        <w:t xml:space="preserve">          </w:t>
      </w:r>
      <w:r w:rsidR="00817E03" w:rsidRPr="00817E03">
        <w:rPr>
          <w:i/>
          <w:iCs/>
        </w:rPr>
        <w:t xml:space="preserve"> OLED + Stereo</w:t>
      </w:r>
    </w:p>
    <w:p w14:paraId="22EB7FC8" w14:textId="0C684770" w:rsidR="00F17DDB" w:rsidRPr="00CE3BC2" w:rsidRDefault="008B70BB" w:rsidP="00CE3BC2">
      <w:r>
        <w:rPr>
          <w:noProof/>
        </w:rPr>
        <w:drawing>
          <wp:inline distT="0" distB="0" distL="0" distR="0" wp14:anchorId="01CA354B" wp14:editId="5D2B7877">
            <wp:extent cx="2839292" cy="2235200"/>
            <wp:effectExtent l="0" t="0" r="5715" b="0"/>
            <wp:docPr id="1577825028" name="Picture 40" descr="A close-up of a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25028" name="Picture 40" descr="A close-up of a chart&#10;&#10;AI-generated content may be incorrect.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835" cy="2263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7EEA03FE" wp14:editId="0603DC6A">
            <wp:extent cx="2777490" cy="2184400"/>
            <wp:effectExtent l="0" t="0" r="3810" b="0"/>
            <wp:docPr id="2122703372" name="Picture 41" descr="A comparison of a pie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03372" name="Picture 41" descr="A comparison of a pie chart&#10;&#10;AI-generated content may be incorrect.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419" cy="2226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FE964" w14:textId="77777777" w:rsidR="008B70BB" w:rsidRDefault="008B70BB" w:rsidP="00F17DDB">
      <w:pPr>
        <w:pStyle w:val="p1"/>
        <w:spacing w:after="0" w:afterAutospacing="0"/>
        <w:ind w:firstLine="720"/>
        <w:rPr>
          <w:i/>
          <w:iCs/>
        </w:rPr>
      </w:pPr>
    </w:p>
    <w:p w14:paraId="0908EF0E" w14:textId="0438ABB5" w:rsidR="00BA0D4E" w:rsidRPr="00817E03" w:rsidRDefault="008B70BB" w:rsidP="00F17DDB">
      <w:pPr>
        <w:pStyle w:val="p1"/>
        <w:spacing w:after="0" w:afterAutospacing="0"/>
        <w:ind w:firstLine="720"/>
        <w:rPr>
          <w:i/>
          <w:iCs/>
        </w:rPr>
      </w:pPr>
      <w:r>
        <w:rPr>
          <w:i/>
          <w:iCs/>
        </w:rPr>
        <w:t xml:space="preserve">             </w:t>
      </w:r>
      <w:r w:rsidR="00BA0D4E">
        <w:rPr>
          <w:i/>
          <w:iCs/>
        </w:rPr>
        <w:t xml:space="preserve"> </w:t>
      </w:r>
      <w:r w:rsidR="00BA0D4E" w:rsidRPr="00817E03">
        <w:rPr>
          <w:i/>
          <w:iCs/>
        </w:rPr>
        <w:t xml:space="preserve">LED + </w:t>
      </w:r>
      <w:r w:rsidR="00BA0D4E" w:rsidRPr="00BA0D4E">
        <w:rPr>
          <w:i/>
          <w:iCs/>
        </w:rPr>
        <w:t>Atmos</w:t>
      </w:r>
      <w:r w:rsidR="00BA0D4E" w:rsidRPr="00817E03">
        <w:rPr>
          <w:i/>
          <w:iCs/>
        </w:rPr>
        <w:t xml:space="preserve">  </w:t>
      </w:r>
      <w:r w:rsidR="00BA0D4E">
        <w:rPr>
          <w:i/>
          <w:iCs/>
        </w:rPr>
        <w:t xml:space="preserve">         </w:t>
      </w:r>
      <w:r>
        <w:rPr>
          <w:i/>
          <w:iCs/>
        </w:rPr>
        <w:t xml:space="preserve">                                  </w:t>
      </w:r>
      <w:r w:rsidR="00BA0D4E">
        <w:rPr>
          <w:i/>
          <w:iCs/>
        </w:rPr>
        <w:t xml:space="preserve">       </w:t>
      </w:r>
      <w:r w:rsidR="00BA0D4E" w:rsidRPr="00817E03">
        <w:rPr>
          <w:i/>
          <w:iCs/>
        </w:rPr>
        <w:t xml:space="preserve">  QLED + </w:t>
      </w:r>
      <w:r w:rsidR="00BA0D4E" w:rsidRPr="00BA0D4E">
        <w:rPr>
          <w:i/>
          <w:iCs/>
        </w:rPr>
        <w:t>Atmos</w:t>
      </w:r>
      <w:r w:rsidR="00BA0D4E" w:rsidRPr="00817E03">
        <w:rPr>
          <w:i/>
          <w:iCs/>
        </w:rPr>
        <w:t xml:space="preserve">  </w:t>
      </w:r>
      <w:r w:rsidR="00BA0D4E">
        <w:rPr>
          <w:i/>
          <w:iCs/>
        </w:rPr>
        <w:t xml:space="preserve">             </w:t>
      </w:r>
      <w:r w:rsidR="00F17DDB">
        <w:rPr>
          <w:i/>
          <w:iCs/>
        </w:rPr>
        <w:t xml:space="preserve"> </w:t>
      </w:r>
      <w:r w:rsidR="00BA0D4E">
        <w:rPr>
          <w:i/>
          <w:iCs/>
        </w:rPr>
        <w:t xml:space="preserve">   </w:t>
      </w:r>
      <w:r w:rsidR="00BA0D4E" w:rsidRPr="00817E03">
        <w:rPr>
          <w:i/>
          <w:iCs/>
        </w:rPr>
        <w:t xml:space="preserve">  </w:t>
      </w:r>
    </w:p>
    <w:p w14:paraId="36DB7090" w14:textId="6E703204" w:rsidR="008B70BB" w:rsidRDefault="008B70BB">
      <w:r>
        <w:rPr>
          <w:noProof/>
        </w:rPr>
        <w:drawing>
          <wp:inline distT="0" distB="0" distL="0" distR="0" wp14:anchorId="6E39A29E" wp14:editId="3AFC8EED">
            <wp:extent cx="2710426" cy="2133507"/>
            <wp:effectExtent l="0" t="0" r="0" b="635"/>
            <wp:docPr id="847044734" name="Picture 42" descr="A comparison of a pie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44734" name="Picture 42" descr="A comparison of a pie chart&#10;&#10;AI-generated content may be incorrect.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428" cy="2169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 wp14:anchorId="4DA7056D" wp14:editId="217C5CB0">
            <wp:extent cx="2737896" cy="2138045"/>
            <wp:effectExtent l="0" t="0" r="5715" b="0"/>
            <wp:docPr id="236291336" name="Picture 43" descr="A close-up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91336" name="Picture 43" descr="A close-up of a graph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921" cy="216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FD0D" w14:textId="77777777" w:rsidR="008B70BB" w:rsidRDefault="008B70BB">
      <w:pPr>
        <w:rPr>
          <w:i/>
          <w:iCs/>
        </w:rPr>
      </w:pPr>
    </w:p>
    <w:p w14:paraId="287A0C29" w14:textId="77777777" w:rsidR="008B70BB" w:rsidRDefault="008B70BB">
      <w:pPr>
        <w:rPr>
          <w:i/>
          <w:iCs/>
        </w:rPr>
      </w:pPr>
    </w:p>
    <w:p w14:paraId="1872DB7B" w14:textId="77777777" w:rsidR="008B70BB" w:rsidRDefault="008B70BB">
      <w:pPr>
        <w:rPr>
          <w:i/>
          <w:iCs/>
        </w:rPr>
      </w:pPr>
    </w:p>
    <w:p w14:paraId="4EE6E50C" w14:textId="7928E546" w:rsidR="008B70BB" w:rsidRDefault="008B70BB">
      <w:pPr>
        <w:rPr>
          <w:i/>
          <w:iCs/>
        </w:rPr>
      </w:pPr>
      <w:r>
        <w:rPr>
          <w:i/>
          <w:iCs/>
        </w:rPr>
        <w:t xml:space="preserve">                         </w:t>
      </w:r>
      <w:r w:rsidRPr="00817E03">
        <w:rPr>
          <w:i/>
          <w:iCs/>
        </w:rPr>
        <w:t xml:space="preserve">OLED + </w:t>
      </w:r>
      <w:r w:rsidRPr="00BA0D4E">
        <w:rPr>
          <w:i/>
          <w:iCs/>
        </w:rPr>
        <w:t>Atmos</w:t>
      </w:r>
      <w:r w:rsidRPr="00817E03">
        <w:rPr>
          <w:i/>
          <w:iCs/>
        </w:rPr>
        <w:t xml:space="preserve">  </w:t>
      </w:r>
      <w:r>
        <w:rPr>
          <w:i/>
          <w:iCs/>
        </w:rPr>
        <w:t xml:space="preserve">                </w:t>
      </w:r>
      <w:r w:rsidRPr="00817E03">
        <w:rPr>
          <w:i/>
          <w:iCs/>
        </w:rPr>
        <w:t xml:space="preserve">  </w:t>
      </w:r>
    </w:p>
    <w:p w14:paraId="2C209105" w14:textId="0D45E421" w:rsidR="00817E03" w:rsidRPr="00BA0D4E" w:rsidRDefault="008B70BB">
      <w:r>
        <w:rPr>
          <w:noProof/>
        </w:rPr>
        <w:drawing>
          <wp:inline distT="0" distB="0" distL="0" distR="0" wp14:anchorId="22363179" wp14:editId="5C4A17B5">
            <wp:extent cx="2850515" cy="2237361"/>
            <wp:effectExtent l="0" t="0" r="0" b="0"/>
            <wp:docPr id="1430385876" name="Picture 44" descr="A comparison of pie char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85876" name="Picture 44" descr="A comparison of pie charts&#10;&#10;AI-generated content may be incorrect.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82" cy="2249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ReportTable"/>
        <w:tblpPr w:leftFromText="180" w:rightFromText="180" w:vertAnchor="text" w:horzAnchor="margin" w:tblpY="169"/>
        <w:tblW w:w="5000" w:type="pct"/>
        <w:tblLook w:val="04A0" w:firstRow="1" w:lastRow="0" w:firstColumn="1" w:lastColumn="0" w:noHBand="0" w:noVBand="1"/>
        <w:tblCaption w:val="Content table"/>
      </w:tblPr>
      <w:tblGrid>
        <w:gridCol w:w="1011"/>
        <w:gridCol w:w="994"/>
        <w:gridCol w:w="1034"/>
        <w:gridCol w:w="1168"/>
        <w:gridCol w:w="891"/>
        <w:gridCol w:w="1984"/>
        <w:gridCol w:w="2147"/>
      </w:tblGrid>
      <w:tr w:rsidR="00681DFB" w14:paraId="6D6E953A" w14:textId="1162D62E" w:rsidTr="00681D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1" w:type="dxa"/>
          </w:tcPr>
          <w:p w14:paraId="7521EC72" w14:textId="0322A3EC" w:rsidR="00681DFB" w:rsidRPr="00BA0D4E" w:rsidRDefault="00681DFB" w:rsidP="00903A9D">
            <w:pPr>
              <w:rPr>
                <w:sz w:val="22"/>
                <w:szCs w:val="20"/>
              </w:rPr>
            </w:pPr>
            <w:r w:rsidRPr="00BA0D4E">
              <w:rPr>
                <w:sz w:val="22"/>
                <w:szCs w:val="20"/>
              </w:rPr>
              <w:lastRenderedPageBreak/>
              <w:t>Screen</w:t>
            </w:r>
          </w:p>
        </w:tc>
        <w:tc>
          <w:tcPr>
            <w:tcW w:w="995" w:type="dxa"/>
          </w:tcPr>
          <w:p w14:paraId="752F1018" w14:textId="51FB7305" w:rsidR="00681DFB" w:rsidRPr="00681DFB" w:rsidRDefault="00681DFB" w:rsidP="00903A9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2"/>
                <w:szCs w:val="20"/>
              </w:rPr>
            </w:pPr>
            <w:r w:rsidRPr="00681DFB">
              <w:rPr>
                <w:b/>
                <w:bCs/>
                <w:sz w:val="22"/>
                <w:szCs w:val="20"/>
              </w:rPr>
              <w:t>Sound</w:t>
            </w:r>
          </w:p>
        </w:tc>
        <w:tc>
          <w:tcPr>
            <w:tcW w:w="1034" w:type="dxa"/>
          </w:tcPr>
          <w:p w14:paraId="4C96C10A" w14:textId="1287E9D0" w:rsidR="00681DFB" w:rsidRPr="00BA0D4E" w:rsidRDefault="00681DFB" w:rsidP="00903A9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BA0D4E">
              <w:rPr>
                <w:sz w:val="22"/>
                <w:szCs w:val="20"/>
              </w:rPr>
              <w:t>Cost(</w:t>
            </w:r>
            <w:r w:rsidRPr="00BA0D4E">
              <w:rPr>
                <w:bCs/>
                <w:sz w:val="22"/>
                <w:szCs w:val="20"/>
              </w:rPr>
              <w:t>$</w:t>
            </w:r>
            <w:r w:rsidRPr="00BA0D4E">
              <w:rPr>
                <w:bCs/>
                <w:sz w:val="22"/>
                <w:szCs w:val="20"/>
              </w:rPr>
              <w:t>)</w:t>
            </w:r>
          </w:p>
        </w:tc>
        <w:tc>
          <w:tcPr>
            <w:tcW w:w="1168" w:type="dxa"/>
          </w:tcPr>
          <w:p w14:paraId="71919618" w14:textId="06414CCE" w:rsidR="00681DFB" w:rsidRPr="00BA0D4E" w:rsidRDefault="00681DFB" w:rsidP="00903A9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First Choice share(%)</w:t>
            </w:r>
          </w:p>
        </w:tc>
        <w:tc>
          <w:tcPr>
            <w:tcW w:w="894" w:type="dxa"/>
          </w:tcPr>
          <w:p w14:paraId="3178C2EF" w14:textId="656F1550" w:rsidR="00681DFB" w:rsidRPr="00BA0D4E" w:rsidRDefault="00681DFB" w:rsidP="00903A9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BA0D4E">
              <w:rPr>
                <w:sz w:val="22"/>
                <w:szCs w:val="20"/>
              </w:rPr>
              <w:t>Logit share (%)</w:t>
            </w:r>
          </w:p>
        </w:tc>
        <w:tc>
          <w:tcPr>
            <w:tcW w:w="2046" w:type="dxa"/>
          </w:tcPr>
          <w:p w14:paraId="00DB057F" w14:textId="2307ABC2" w:rsidR="00681DFB" w:rsidRPr="00BA0D4E" w:rsidRDefault="00681DFB" w:rsidP="00903A9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BA0D4E">
              <w:rPr>
                <w:bCs/>
                <w:sz w:val="22"/>
                <w:szCs w:val="20"/>
              </w:rPr>
              <w:t>Revenue (</w:t>
            </w:r>
            <w:r w:rsidRPr="00BA0D4E">
              <w:rPr>
                <w:bCs/>
                <w:sz w:val="22"/>
                <w:szCs w:val="20"/>
              </w:rPr>
              <w:t>M</w:t>
            </w:r>
            <w:r w:rsidRPr="00BA0D4E">
              <w:rPr>
                <w:bCs/>
                <w:sz w:val="22"/>
                <w:szCs w:val="20"/>
              </w:rPr>
              <w:t>$)</w:t>
            </w:r>
          </w:p>
        </w:tc>
        <w:tc>
          <w:tcPr>
            <w:tcW w:w="2208" w:type="dxa"/>
          </w:tcPr>
          <w:p w14:paraId="17BF65D9" w14:textId="5A1975A4" w:rsidR="00681DFB" w:rsidRPr="00BA0D4E" w:rsidRDefault="00681DFB" w:rsidP="00903A9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2"/>
                <w:szCs w:val="20"/>
              </w:rPr>
            </w:pPr>
            <w:r w:rsidRPr="00BA0D4E">
              <w:rPr>
                <w:bCs/>
                <w:sz w:val="22"/>
                <w:szCs w:val="20"/>
              </w:rPr>
              <w:t>Profit</w:t>
            </w:r>
            <w:r w:rsidRPr="00BA0D4E">
              <w:rPr>
                <w:bCs/>
                <w:sz w:val="22"/>
                <w:szCs w:val="20"/>
              </w:rPr>
              <w:t>(</w:t>
            </w:r>
            <w:r w:rsidRPr="00BA0D4E">
              <w:rPr>
                <w:bCs/>
                <w:sz w:val="22"/>
                <w:szCs w:val="20"/>
              </w:rPr>
              <w:t>M</w:t>
            </w:r>
            <w:r w:rsidRPr="00BA0D4E">
              <w:rPr>
                <w:bCs/>
                <w:sz w:val="22"/>
                <w:szCs w:val="20"/>
              </w:rPr>
              <w:t>$)</w:t>
            </w:r>
          </w:p>
        </w:tc>
      </w:tr>
      <w:tr w:rsidR="00681DFB" w14:paraId="4A396B9E" w14:textId="24B30615" w:rsidTr="00681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1" w:type="dxa"/>
          </w:tcPr>
          <w:p w14:paraId="63357A08" w14:textId="0E21968E" w:rsidR="00681DFB" w:rsidRPr="00BA0D4E" w:rsidRDefault="00681DFB" w:rsidP="00903A9D">
            <w:pPr>
              <w:rPr>
                <w:sz w:val="20"/>
                <w:szCs w:val="20"/>
              </w:rPr>
            </w:pPr>
            <w:r w:rsidRPr="00BA0D4E">
              <w:rPr>
                <w:sz w:val="20"/>
                <w:szCs w:val="20"/>
              </w:rPr>
              <w:t>LED</w:t>
            </w:r>
          </w:p>
        </w:tc>
        <w:tc>
          <w:tcPr>
            <w:tcW w:w="995" w:type="dxa"/>
          </w:tcPr>
          <w:p w14:paraId="17151CB6" w14:textId="3192E63F" w:rsidR="00681DFB" w:rsidRPr="00681DFB" w:rsidRDefault="00681DFB" w:rsidP="00903A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681DFB">
              <w:rPr>
                <w:b/>
                <w:bCs/>
                <w:sz w:val="20"/>
                <w:szCs w:val="20"/>
              </w:rPr>
              <w:t>Mono</w:t>
            </w:r>
          </w:p>
        </w:tc>
        <w:tc>
          <w:tcPr>
            <w:tcW w:w="1034" w:type="dxa"/>
          </w:tcPr>
          <w:p w14:paraId="7D351F56" w14:textId="6D1CF198" w:rsidR="00681DFB" w:rsidRPr="00BA0D4E" w:rsidRDefault="00681DFB" w:rsidP="00903A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BA0D4E">
              <w:rPr>
                <w:sz w:val="20"/>
                <w:szCs w:val="20"/>
              </w:rPr>
              <w:t>200</w:t>
            </w:r>
          </w:p>
        </w:tc>
        <w:tc>
          <w:tcPr>
            <w:tcW w:w="1168" w:type="dxa"/>
          </w:tcPr>
          <w:p w14:paraId="77C2EE41" w14:textId="541C25A5" w:rsidR="00681DFB" w:rsidRPr="00BA0D4E" w:rsidRDefault="00681DFB" w:rsidP="00903A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10.80</w:t>
            </w:r>
          </w:p>
        </w:tc>
        <w:tc>
          <w:tcPr>
            <w:tcW w:w="894" w:type="dxa"/>
          </w:tcPr>
          <w:p w14:paraId="15977633" w14:textId="79381678" w:rsidR="00681DFB" w:rsidRPr="00BA0D4E" w:rsidRDefault="00681DFB" w:rsidP="00903A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BA0D4E">
              <w:rPr>
                <w:sz w:val="20"/>
                <w:szCs w:val="20"/>
              </w:rPr>
              <w:t>13.40</w:t>
            </w:r>
          </w:p>
        </w:tc>
        <w:tc>
          <w:tcPr>
            <w:tcW w:w="2046" w:type="dxa"/>
          </w:tcPr>
          <w:p w14:paraId="6E9E4E94" w14:textId="49701808" w:rsidR="00681DFB" w:rsidRPr="00BA0D4E" w:rsidRDefault="00681DFB" w:rsidP="00903A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BA0D4E">
              <w:rPr>
                <w:sz w:val="20"/>
                <w:szCs w:val="20"/>
              </w:rPr>
              <w:t>350 × 10M × 0.1</w:t>
            </w:r>
            <w:r w:rsidRPr="00BA0D4E">
              <w:rPr>
                <w:sz w:val="20"/>
                <w:szCs w:val="20"/>
              </w:rPr>
              <w:t>34</w:t>
            </w:r>
            <w:r w:rsidRPr="00BA0D4E">
              <w:rPr>
                <w:sz w:val="20"/>
                <w:szCs w:val="20"/>
              </w:rPr>
              <w:t xml:space="preserve"> = </w:t>
            </w:r>
            <w:r w:rsidRPr="00BA0D4E">
              <w:rPr>
                <w:rStyle w:val="s1"/>
                <w:sz w:val="20"/>
                <w:szCs w:val="20"/>
              </w:rPr>
              <w:t>469</w:t>
            </w:r>
          </w:p>
        </w:tc>
        <w:tc>
          <w:tcPr>
            <w:tcW w:w="2208" w:type="dxa"/>
          </w:tcPr>
          <w:p w14:paraId="02FD1BB7" w14:textId="0DC64418" w:rsidR="00681DFB" w:rsidRPr="00BA0D4E" w:rsidRDefault="00681DFB" w:rsidP="00903A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BA0D4E">
              <w:rPr>
                <w:sz w:val="20"/>
                <w:szCs w:val="20"/>
              </w:rPr>
              <w:t>(</w:t>
            </w:r>
            <w:r w:rsidRPr="00BA0D4E">
              <w:rPr>
                <w:sz w:val="20"/>
                <w:szCs w:val="20"/>
              </w:rPr>
              <w:t>350</w:t>
            </w:r>
            <w:r w:rsidRPr="00BA0D4E">
              <w:rPr>
                <w:sz w:val="20"/>
                <w:szCs w:val="20"/>
              </w:rPr>
              <w:t>-200)</w:t>
            </w:r>
            <w:r w:rsidRPr="00BA0D4E">
              <w:rPr>
                <w:sz w:val="20"/>
                <w:szCs w:val="20"/>
              </w:rPr>
              <w:t xml:space="preserve"> × 10M × 0.134 = </w:t>
            </w:r>
            <w:r w:rsidRPr="00BA0D4E">
              <w:rPr>
                <w:rStyle w:val="s1"/>
                <w:sz w:val="20"/>
                <w:szCs w:val="20"/>
              </w:rPr>
              <w:t>201</w:t>
            </w:r>
          </w:p>
        </w:tc>
      </w:tr>
      <w:tr w:rsidR="00681DFB" w14:paraId="12425102" w14:textId="431CE4EA" w:rsidTr="00681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1" w:type="dxa"/>
          </w:tcPr>
          <w:p w14:paraId="620ED420" w14:textId="74B636E7" w:rsidR="00681DFB" w:rsidRPr="00BA0D4E" w:rsidRDefault="00681DFB" w:rsidP="008D1A02">
            <w:pPr>
              <w:rPr>
                <w:sz w:val="20"/>
                <w:szCs w:val="20"/>
              </w:rPr>
            </w:pPr>
            <w:r w:rsidRPr="00BA0D4E">
              <w:rPr>
                <w:sz w:val="20"/>
                <w:szCs w:val="20"/>
              </w:rPr>
              <w:t>Q</w:t>
            </w:r>
            <w:r w:rsidRPr="00BA0D4E">
              <w:rPr>
                <w:sz w:val="20"/>
                <w:szCs w:val="20"/>
              </w:rPr>
              <w:t>LED</w:t>
            </w:r>
          </w:p>
        </w:tc>
        <w:tc>
          <w:tcPr>
            <w:tcW w:w="995" w:type="dxa"/>
          </w:tcPr>
          <w:p w14:paraId="031FCFE6" w14:textId="2EB6E231" w:rsidR="00681DFB" w:rsidRPr="00681DFB" w:rsidRDefault="00681DFB" w:rsidP="008D1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681DFB">
              <w:rPr>
                <w:b/>
                <w:bCs/>
                <w:sz w:val="20"/>
                <w:szCs w:val="20"/>
              </w:rPr>
              <w:t>Mono</w:t>
            </w:r>
          </w:p>
        </w:tc>
        <w:tc>
          <w:tcPr>
            <w:tcW w:w="1034" w:type="dxa"/>
          </w:tcPr>
          <w:p w14:paraId="6F37DE8B" w14:textId="3EA1C3CC" w:rsidR="00681DFB" w:rsidRPr="00BA0D4E" w:rsidRDefault="00681DFB" w:rsidP="008D1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BA0D4E">
              <w:rPr>
                <w:sz w:val="20"/>
                <w:szCs w:val="20"/>
              </w:rPr>
              <w:t>220</w:t>
            </w:r>
          </w:p>
        </w:tc>
        <w:tc>
          <w:tcPr>
            <w:tcW w:w="1168" w:type="dxa"/>
          </w:tcPr>
          <w:p w14:paraId="553176D4" w14:textId="0A21DBF1" w:rsidR="00681DFB" w:rsidRPr="00BA0D4E" w:rsidRDefault="00681DFB" w:rsidP="008D1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13.64</w:t>
            </w:r>
          </w:p>
        </w:tc>
        <w:tc>
          <w:tcPr>
            <w:tcW w:w="894" w:type="dxa"/>
          </w:tcPr>
          <w:p w14:paraId="6DECBD8B" w14:textId="0C3B2CC7" w:rsidR="00681DFB" w:rsidRPr="00BA0D4E" w:rsidRDefault="00681DFB" w:rsidP="008D1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BA0D4E">
              <w:rPr>
                <w:sz w:val="20"/>
                <w:szCs w:val="20"/>
              </w:rPr>
              <w:t>16.80</w:t>
            </w:r>
          </w:p>
        </w:tc>
        <w:tc>
          <w:tcPr>
            <w:tcW w:w="2046" w:type="dxa"/>
          </w:tcPr>
          <w:p w14:paraId="2E30693F" w14:textId="7950550F" w:rsidR="00681DFB" w:rsidRPr="00BA0D4E" w:rsidRDefault="00681DFB" w:rsidP="008D1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BA0D4E">
              <w:rPr>
                <w:sz w:val="20"/>
                <w:szCs w:val="20"/>
              </w:rPr>
              <w:t>350 × 10M × 0.</w:t>
            </w:r>
            <w:r w:rsidRPr="00BA0D4E">
              <w:rPr>
                <w:sz w:val="20"/>
                <w:szCs w:val="20"/>
              </w:rPr>
              <w:t>168</w:t>
            </w:r>
            <w:r w:rsidRPr="00BA0D4E">
              <w:rPr>
                <w:sz w:val="20"/>
                <w:szCs w:val="20"/>
              </w:rPr>
              <w:t xml:space="preserve"> = </w:t>
            </w:r>
            <w:r w:rsidRPr="00BA0D4E">
              <w:rPr>
                <w:rStyle w:val="s1"/>
                <w:sz w:val="20"/>
                <w:szCs w:val="20"/>
              </w:rPr>
              <w:t>588</w:t>
            </w:r>
          </w:p>
        </w:tc>
        <w:tc>
          <w:tcPr>
            <w:tcW w:w="2208" w:type="dxa"/>
          </w:tcPr>
          <w:p w14:paraId="4686D002" w14:textId="108F3260" w:rsidR="00681DFB" w:rsidRPr="00BA0D4E" w:rsidRDefault="00681DFB" w:rsidP="008D1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BA0D4E">
              <w:rPr>
                <w:sz w:val="20"/>
                <w:szCs w:val="20"/>
              </w:rPr>
              <w:t>(</w:t>
            </w:r>
            <w:r w:rsidRPr="00BA0D4E">
              <w:rPr>
                <w:sz w:val="20"/>
                <w:szCs w:val="20"/>
              </w:rPr>
              <w:t>350</w:t>
            </w:r>
            <w:r w:rsidRPr="00BA0D4E">
              <w:rPr>
                <w:sz w:val="20"/>
                <w:szCs w:val="20"/>
              </w:rPr>
              <w:t>-220)</w:t>
            </w:r>
            <w:r w:rsidRPr="00BA0D4E">
              <w:rPr>
                <w:sz w:val="20"/>
                <w:szCs w:val="20"/>
              </w:rPr>
              <w:t xml:space="preserve"> × 10M × 0.168 = </w:t>
            </w:r>
            <w:r w:rsidRPr="00BA0D4E">
              <w:rPr>
                <w:rStyle w:val="s1"/>
                <w:sz w:val="20"/>
                <w:szCs w:val="20"/>
              </w:rPr>
              <w:t>218.4</w:t>
            </w:r>
          </w:p>
        </w:tc>
      </w:tr>
      <w:tr w:rsidR="00681DFB" w14:paraId="458ED48F" w14:textId="3CE6B5E4" w:rsidTr="00681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1" w:type="dxa"/>
          </w:tcPr>
          <w:p w14:paraId="197B00BE" w14:textId="490BBAC9" w:rsidR="00681DFB" w:rsidRPr="00BA0D4E" w:rsidRDefault="00681DFB" w:rsidP="008D1A02">
            <w:pPr>
              <w:rPr>
                <w:sz w:val="20"/>
                <w:szCs w:val="20"/>
              </w:rPr>
            </w:pPr>
            <w:r w:rsidRPr="00BA0D4E">
              <w:rPr>
                <w:sz w:val="20"/>
                <w:szCs w:val="20"/>
              </w:rPr>
              <w:t>O</w:t>
            </w:r>
            <w:r w:rsidRPr="00BA0D4E">
              <w:rPr>
                <w:sz w:val="20"/>
                <w:szCs w:val="20"/>
              </w:rPr>
              <w:t>LED</w:t>
            </w:r>
          </w:p>
        </w:tc>
        <w:tc>
          <w:tcPr>
            <w:tcW w:w="995" w:type="dxa"/>
          </w:tcPr>
          <w:p w14:paraId="5EA6B053" w14:textId="39102B6C" w:rsidR="00681DFB" w:rsidRPr="00681DFB" w:rsidRDefault="00681DFB" w:rsidP="008D1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681DFB">
              <w:rPr>
                <w:b/>
                <w:bCs/>
                <w:sz w:val="20"/>
                <w:szCs w:val="20"/>
              </w:rPr>
              <w:t>Mono</w:t>
            </w:r>
          </w:p>
        </w:tc>
        <w:tc>
          <w:tcPr>
            <w:tcW w:w="1034" w:type="dxa"/>
          </w:tcPr>
          <w:p w14:paraId="2D1214C7" w14:textId="51608253" w:rsidR="00681DFB" w:rsidRPr="00BA0D4E" w:rsidRDefault="00681DFB" w:rsidP="008D1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BA0D4E">
              <w:rPr>
                <w:sz w:val="20"/>
                <w:szCs w:val="20"/>
              </w:rPr>
              <w:t>240</w:t>
            </w:r>
          </w:p>
        </w:tc>
        <w:tc>
          <w:tcPr>
            <w:tcW w:w="1168" w:type="dxa"/>
          </w:tcPr>
          <w:p w14:paraId="0D547D84" w14:textId="43D1F754" w:rsidR="00681DFB" w:rsidRPr="00BA0D4E" w:rsidRDefault="00681DFB" w:rsidP="008D1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19.60</w:t>
            </w:r>
          </w:p>
        </w:tc>
        <w:tc>
          <w:tcPr>
            <w:tcW w:w="894" w:type="dxa"/>
          </w:tcPr>
          <w:p w14:paraId="1ED8471A" w14:textId="65A8871E" w:rsidR="00681DFB" w:rsidRPr="00BA0D4E" w:rsidRDefault="00681DFB" w:rsidP="008D1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BA0D4E">
              <w:rPr>
                <w:sz w:val="20"/>
                <w:szCs w:val="20"/>
              </w:rPr>
              <w:t>21.48</w:t>
            </w:r>
          </w:p>
        </w:tc>
        <w:tc>
          <w:tcPr>
            <w:tcW w:w="2046" w:type="dxa"/>
          </w:tcPr>
          <w:p w14:paraId="6A2C6E42" w14:textId="6399FC20" w:rsidR="00681DFB" w:rsidRPr="00BA0D4E" w:rsidRDefault="00681DFB" w:rsidP="008D1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BA0D4E">
              <w:rPr>
                <w:sz w:val="20"/>
                <w:szCs w:val="20"/>
              </w:rPr>
              <w:t>350 × 10M × 0.</w:t>
            </w:r>
            <w:r w:rsidRPr="00BA0D4E">
              <w:rPr>
                <w:sz w:val="20"/>
                <w:szCs w:val="20"/>
              </w:rPr>
              <w:t>2148</w:t>
            </w:r>
            <w:r w:rsidRPr="00BA0D4E">
              <w:rPr>
                <w:sz w:val="20"/>
                <w:szCs w:val="20"/>
              </w:rPr>
              <w:t xml:space="preserve"> = </w:t>
            </w:r>
            <w:r w:rsidRPr="00BA0D4E">
              <w:rPr>
                <w:rStyle w:val="s1"/>
                <w:sz w:val="20"/>
                <w:szCs w:val="20"/>
              </w:rPr>
              <w:t>751.8</w:t>
            </w:r>
          </w:p>
        </w:tc>
        <w:tc>
          <w:tcPr>
            <w:tcW w:w="2208" w:type="dxa"/>
          </w:tcPr>
          <w:p w14:paraId="79DCCB82" w14:textId="2C8FD228" w:rsidR="00681DFB" w:rsidRPr="00BA0D4E" w:rsidRDefault="00681DFB" w:rsidP="008D1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BA0D4E">
              <w:rPr>
                <w:sz w:val="20"/>
                <w:szCs w:val="20"/>
              </w:rPr>
              <w:t>(</w:t>
            </w:r>
            <w:r w:rsidRPr="00BA0D4E">
              <w:rPr>
                <w:sz w:val="20"/>
                <w:szCs w:val="20"/>
              </w:rPr>
              <w:t>350</w:t>
            </w:r>
            <w:r w:rsidRPr="00BA0D4E">
              <w:rPr>
                <w:sz w:val="20"/>
                <w:szCs w:val="20"/>
              </w:rPr>
              <w:t>-240)</w:t>
            </w:r>
            <w:r w:rsidRPr="00BA0D4E">
              <w:rPr>
                <w:sz w:val="20"/>
                <w:szCs w:val="20"/>
              </w:rPr>
              <w:t xml:space="preserve"> × 10M × 0.2148 = </w:t>
            </w:r>
            <w:r w:rsidRPr="00BA0D4E">
              <w:rPr>
                <w:rStyle w:val="s1"/>
                <w:sz w:val="20"/>
                <w:szCs w:val="20"/>
              </w:rPr>
              <w:t>236.3</w:t>
            </w:r>
          </w:p>
        </w:tc>
      </w:tr>
      <w:tr w:rsidR="00681DFB" w14:paraId="6E241F9B" w14:textId="267838B5" w:rsidTr="00681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1" w:type="dxa"/>
          </w:tcPr>
          <w:p w14:paraId="49C2CB31" w14:textId="4F1881C8" w:rsidR="00681DFB" w:rsidRPr="00BA0D4E" w:rsidRDefault="00681DFB" w:rsidP="008D1A02">
            <w:pPr>
              <w:rPr>
                <w:sz w:val="20"/>
                <w:szCs w:val="20"/>
              </w:rPr>
            </w:pPr>
            <w:r w:rsidRPr="00BA0D4E">
              <w:rPr>
                <w:sz w:val="20"/>
                <w:szCs w:val="20"/>
              </w:rPr>
              <w:t>LED</w:t>
            </w:r>
          </w:p>
        </w:tc>
        <w:tc>
          <w:tcPr>
            <w:tcW w:w="995" w:type="dxa"/>
          </w:tcPr>
          <w:p w14:paraId="69866336" w14:textId="3B38E8D8" w:rsidR="00681DFB" w:rsidRPr="00681DFB" w:rsidRDefault="00681DFB" w:rsidP="008D1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681DFB">
              <w:rPr>
                <w:b/>
                <w:bCs/>
                <w:sz w:val="20"/>
                <w:szCs w:val="20"/>
              </w:rPr>
              <w:t>Stereo</w:t>
            </w:r>
          </w:p>
        </w:tc>
        <w:tc>
          <w:tcPr>
            <w:tcW w:w="1034" w:type="dxa"/>
          </w:tcPr>
          <w:p w14:paraId="779733F1" w14:textId="3C668C9E" w:rsidR="00681DFB" w:rsidRPr="00BA0D4E" w:rsidRDefault="00681DFB" w:rsidP="008D1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BA0D4E">
              <w:rPr>
                <w:sz w:val="20"/>
                <w:szCs w:val="20"/>
              </w:rPr>
              <w:t>210</w:t>
            </w:r>
          </w:p>
        </w:tc>
        <w:tc>
          <w:tcPr>
            <w:tcW w:w="1168" w:type="dxa"/>
          </w:tcPr>
          <w:p w14:paraId="645AAFA8" w14:textId="7A6E54BB" w:rsidR="00681DFB" w:rsidRPr="00BA0D4E" w:rsidRDefault="00681DFB" w:rsidP="008D1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29.55</w:t>
            </w:r>
          </w:p>
        </w:tc>
        <w:tc>
          <w:tcPr>
            <w:tcW w:w="894" w:type="dxa"/>
          </w:tcPr>
          <w:p w14:paraId="50F9EF4A" w14:textId="7D5FEED7" w:rsidR="00681DFB" w:rsidRPr="00BA0D4E" w:rsidRDefault="00681DFB" w:rsidP="008D1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BA0D4E">
              <w:rPr>
                <w:sz w:val="20"/>
                <w:szCs w:val="20"/>
              </w:rPr>
              <w:t>31.33</w:t>
            </w:r>
          </w:p>
        </w:tc>
        <w:tc>
          <w:tcPr>
            <w:tcW w:w="2046" w:type="dxa"/>
          </w:tcPr>
          <w:p w14:paraId="1F5DD795" w14:textId="1A265BF2" w:rsidR="00681DFB" w:rsidRPr="00BA0D4E" w:rsidRDefault="00681DFB" w:rsidP="008D1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BA0D4E">
              <w:rPr>
                <w:sz w:val="20"/>
                <w:szCs w:val="20"/>
              </w:rPr>
              <w:t>350 × 10M × 0.</w:t>
            </w:r>
            <w:r w:rsidRPr="00BA0D4E">
              <w:rPr>
                <w:sz w:val="20"/>
                <w:szCs w:val="20"/>
              </w:rPr>
              <w:t>3133</w:t>
            </w:r>
            <w:r w:rsidRPr="00BA0D4E">
              <w:rPr>
                <w:sz w:val="20"/>
                <w:szCs w:val="20"/>
              </w:rPr>
              <w:t xml:space="preserve"> = </w:t>
            </w:r>
            <w:r w:rsidRPr="00BA0D4E">
              <w:rPr>
                <w:rStyle w:val="s1"/>
                <w:sz w:val="20"/>
                <w:szCs w:val="20"/>
              </w:rPr>
              <w:t>1,096.6</w:t>
            </w:r>
          </w:p>
        </w:tc>
        <w:tc>
          <w:tcPr>
            <w:tcW w:w="2208" w:type="dxa"/>
          </w:tcPr>
          <w:p w14:paraId="6D24429B" w14:textId="2370CE34" w:rsidR="00681DFB" w:rsidRPr="00BA0D4E" w:rsidRDefault="00681DFB" w:rsidP="008D1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BA0D4E">
              <w:rPr>
                <w:sz w:val="20"/>
                <w:szCs w:val="20"/>
              </w:rPr>
              <w:t>(</w:t>
            </w:r>
            <w:r w:rsidRPr="00BA0D4E">
              <w:rPr>
                <w:sz w:val="20"/>
                <w:szCs w:val="20"/>
              </w:rPr>
              <w:t>350</w:t>
            </w:r>
            <w:r w:rsidRPr="00BA0D4E">
              <w:rPr>
                <w:sz w:val="20"/>
                <w:szCs w:val="20"/>
              </w:rPr>
              <w:t>-210)</w:t>
            </w:r>
            <w:r w:rsidRPr="00BA0D4E">
              <w:rPr>
                <w:sz w:val="20"/>
                <w:szCs w:val="20"/>
              </w:rPr>
              <w:t xml:space="preserve"> × 10M × 0.3133 = </w:t>
            </w:r>
            <w:r w:rsidRPr="00BA0D4E">
              <w:rPr>
                <w:rStyle w:val="s1"/>
                <w:sz w:val="20"/>
                <w:szCs w:val="20"/>
              </w:rPr>
              <w:t>438.6</w:t>
            </w:r>
          </w:p>
        </w:tc>
      </w:tr>
      <w:tr w:rsidR="00681DFB" w14:paraId="4E89B897" w14:textId="77777777" w:rsidTr="00681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1" w:type="dxa"/>
          </w:tcPr>
          <w:p w14:paraId="581DFBB3" w14:textId="7A37A6F3" w:rsidR="00681DFB" w:rsidRPr="00BA0D4E" w:rsidRDefault="00681DFB" w:rsidP="008D1A02">
            <w:pPr>
              <w:rPr>
                <w:sz w:val="20"/>
                <w:szCs w:val="20"/>
              </w:rPr>
            </w:pPr>
            <w:r w:rsidRPr="00BA0D4E">
              <w:rPr>
                <w:sz w:val="20"/>
                <w:szCs w:val="20"/>
              </w:rPr>
              <w:t>QLED</w:t>
            </w:r>
          </w:p>
        </w:tc>
        <w:tc>
          <w:tcPr>
            <w:tcW w:w="995" w:type="dxa"/>
          </w:tcPr>
          <w:p w14:paraId="114DEE27" w14:textId="6FCC29DF" w:rsidR="00681DFB" w:rsidRPr="00681DFB" w:rsidRDefault="00681DFB" w:rsidP="008D1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681DFB">
              <w:rPr>
                <w:b/>
                <w:bCs/>
                <w:sz w:val="20"/>
                <w:szCs w:val="20"/>
              </w:rPr>
              <w:t>Stereo</w:t>
            </w:r>
          </w:p>
        </w:tc>
        <w:tc>
          <w:tcPr>
            <w:tcW w:w="1034" w:type="dxa"/>
          </w:tcPr>
          <w:p w14:paraId="75B605C3" w14:textId="660647B9" w:rsidR="00681DFB" w:rsidRPr="00BA0D4E" w:rsidRDefault="00681DFB" w:rsidP="008D1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BA0D4E">
              <w:rPr>
                <w:sz w:val="20"/>
                <w:szCs w:val="20"/>
              </w:rPr>
              <w:t>230</w:t>
            </w:r>
          </w:p>
        </w:tc>
        <w:tc>
          <w:tcPr>
            <w:tcW w:w="1168" w:type="dxa"/>
          </w:tcPr>
          <w:p w14:paraId="6C9F0DCD" w14:textId="17DB7305" w:rsidR="00681DFB" w:rsidRPr="00BA0D4E" w:rsidRDefault="00681DFB" w:rsidP="008D1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40.34</w:t>
            </w:r>
          </w:p>
        </w:tc>
        <w:tc>
          <w:tcPr>
            <w:tcW w:w="894" w:type="dxa"/>
          </w:tcPr>
          <w:p w14:paraId="63080180" w14:textId="06119C1F" w:rsidR="00681DFB" w:rsidRPr="00BA0D4E" w:rsidRDefault="00681DFB" w:rsidP="008D1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BA0D4E">
              <w:rPr>
                <w:sz w:val="20"/>
                <w:szCs w:val="20"/>
              </w:rPr>
              <w:t>39.68</w:t>
            </w:r>
          </w:p>
        </w:tc>
        <w:tc>
          <w:tcPr>
            <w:tcW w:w="2046" w:type="dxa"/>
          </w:tcPr>
          <w:p w14:paraId="452E687C" w14:textId="22B60EFF" w:rsidR="00681DFB" w:rsidRPr="00BA0D4E" w:rsidRDefault="00681DFB" w:rsidP="008D1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BA0D4E">
              <w:rPr>
                <w:sz w:val="20"/>
                <w:szCs w:val="20"/>
              </w:rPr>
              <w:t>350 × 10M × 0.3</w:t>
            </w:r>
            <w:r w:rsidRPr="00BA0D4E">
              <w:rPr>
                <w:sz w:val="20"/>
                <w:szCs w:val="20"/>
              </w:rPr>
              <w:t>968</w:t>
            </w:r>
            <w:r w:rsidRPr="00BA0D4E">
              <w:rPr>
                <w:sz w:val="20"/>
                <w:szCs w:val="20"/>
              </w:rPr>
              <w:t xml:space="preserve"> = </w:t>
            </w:r>
            <w:r w:rsidRPr="00BA0D4E">
              <w:rPr>
                <w:rStyle w:val="s1"/>
                <w:sz w:val="20"/>
                <w:szCs w:val="20"/>
              </w:rPr>
              <w:t>1,388.8</w:t>
            </w:r>
          </w:p>
        </w:tc>
        <w:tc>
          <w:tcPr>
            <w:tcW w:w="2208" w:type="dxa"/>
          </w:tcPr>
          <w:p w14:paraId="206B46D9" w14:textId="39FC629F" w:rsidR="00681DFB" w:rsidRPr="00BA0D4E" w:rsidRDefault="00681DFB" w:rsidP="008D1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BA0D4E">
              <w:rPr>
                <w:sz w:val="20"/>
                <w:szCs w:val="20"/>
              </w:rPr>
              <w:t>(</w:t>
            </w:r>
            <w:r w:rsidRPr="00BA0D4E">
              <w:rPr>
                <w:sz w:val="20"/>
                <w:szCs w:val="20"/>
              </w:rPr>
              <w:t>350</w:t>
            </w:r>
            <w:r w:rsidRPr="00BA0D4E">
              <w:rPr>
                <w:sz w:val="20"/>
                <w:szCs w:val="20"/>
              </w:rPr>
              <w:t>-230)</w:t>
            </w:r>
            <w:r w:rsidRPr="00BA0D4E">
              <w:rPr>
                <w:sz w:val="20"/>
                <w:szCs w:val="20"/>
              </w:rPr>
              <w:t xml:space="preserve"> × 10M × 0.3968 = </w:t>
            </w:r>
            <w:r w:rsidRPr="00BA0D4E">
              <w:rPr>
                <w:rStyle w:val="s1"/>
                <w:sz w:val="20"/>
                <w:szCs w:val="20"/>
              </w:rPr>
              <w:t>476.2</w:t>
            </w:r>
          </w:p>
        </w:tc>
      </w:tr>
      <w:tr w:rsidR="00681DFB" w14:paraId="0C12983E" w14:textId="77777777" w:rsidTr="00681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1" w:type="dxa"/>
          </w:tcPr>
          <w:p w14:paraId="67375540" w14:textId="440CBB8D" w:rsidR="00681DFB" w:rsidRPr="00F17DDB" w:rsidRDefault="00681DFB" w:rsidP="008D1A02">
            <w:pPr>
              <w:rPr>
                <w:sz w:val="20"/>
                <w:szCs w:val="20"/>
              </w:rPr>
            </w:pPr>
            <w:r w:rsidRPr="00F17DDB">
              <w:rPr>
                <w:sz w:val="20"/>
                <w:szCs w:val="20"/>
              </w:rPr>
              <w:t>OLED</w:t>
            </w:r>
          </w:p>
        </w:tc>
        <w:tc>
          <w:tcPr>
            <w:tcW w:w="995" w:type="dxa"/>
          </w:tcPr>
          <w:p w14:paraId="50CE53BD" w14:textId="066F3F6F" w:rsidR="00681DFB" w:rsidRPr="00681DFB" w:rsidRDefault="00681DFB" w:rsidP="008D1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681DFB">
              <w:rPr>
                <w:b/>
                <w:bCs/>
                <w:sz w:val="20"/>
                <w:szCs w:val="20"/>
              </w:rPr>
              <w:t>Stereo</w:t>
            </w:r>
          </w:p>
        </w:tc>
        <w:tc>
          <w:tcPr>
            <w:tcW w:w="1034" w:type="dxa"/>
          </w:tcPr>
          <w:p w14:paraId="166F4B2F" w14:textId="3E100607" w:rsidR="00681DFB" w:rsidRPr="00F17DDB" w:rsidRDefault="00681DFB" w:rsidP="008D1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17DDB">
              <w:rPr>
                <w:sz w:val="20"/>
                <w:szCs w:val="20"/>
              </w:rPr>
              <w:t>250</w:t>
            </w:r>
          </w:p>
        </w:tc>
        <w:tc>
          <w:tcPr>
            <w:tcW w:w="1168" w:type="dxa"/>
          </w:tcPr>
          <w:p w14:paraId="5E79DB1D" w14:textId="3CA50B33" w:rsidR="00681DFB" w:rsidRPr="00F17DDB" w:rsidRDefault="00681DFB" w:rsidP="008D1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55.11</w:t>
            </w:r>
          </w:p>
        </w:tc>
        <w:tc>
          <w:tcPr>
            <w:tcW w:w="894" w:type="dxa"/>
          </w:tcPr>
          <w:p w14:paraId="46A41587" w14:textId="2CE168AF" w:rsidR="00681DFB" w:rsidRPr="00F17DDB" w:rsidRDefault="00681DFB" w:rsidP="008D1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17DDB">
              <w:rPr>
                <w:sz w:val="20"/>
                <w:szCs w:val="20"/>
              </w:rPr>
              <w:t>48.73</w:t>
            </w:r>
          </w:p>
        </w:tc>
        <w:tc>
          <w:tcPr>
            <w:tcW w:w="2046" w:type="dxa"/>
          </w:tcPr>
          <w:p w14:paraId="1FDAB283" w14:textId="4B4D1D6E" w:rsidR="00681DFB" w:rsidRPr="00F17DDB" w:rsidRDefault="00681DFB" w:rsidP="008D1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17DDB">
              <w:rPr>
                <w:sz w:val="20"/>
                <w:szCs w:val="20"/>
              </w:rPr>
              <w:t>350 × 10M × 0.</w:t>
            </w:r>
            <w:r w:rsidRPr="00F17DDB">
              <w:rPr>
                <w:sz w:val="20"/>
                <w:szCs w:val="20"/>
              </w:rPr>
              <w:t>4873</w:t>
            </w:r>
            <w:r w:rsidRPr="00F17DDB">
              <w:rPr>
                <w:sz w:val="20"/>
                <w:szCs w:val="20"/>
              </w:rPr>
              <w:t xml:space="preserve"> = </w:t>
            </w:r>
            <w:r w:rsidRPr="00F17DDB">
              <w:rPr>
                <w:rStyle w:val="s1"/>
                <w:sz w:val="20"/>
                <w:szCs w:val="20"/>
              </w:rPr>
              <w:t>1,705.6</w:t>
            </w:r>
          </w:p>
        </w:tc>
        <w:tc>
          <w:tcPr>
            <w:tcW w:w="2208" w:type="dxa"/>
          </w:tcPr>
          <w:p w14:paraId="23FF1698" w14:textId="6BC16AFA" w:rsidR="00681DFB" w:rsidRPr="00F17DDB" w:rsidRDefault="00681DFB" w:rsidP="008D1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17DDB">
              <w:rPr>
                <w:sz w:val="20"/>
                <w:szCs w:val="20"/>
              </w:rPr>
              <w:t>(</w:t>
            </w:r>
            <w:r w:rsidRPr="00F17DDB">
              <w:rPr>
                <w:sz w:val="20"/>
                <w:szCs w:val="20"/>
              </w:rPr>
              <w:t>350</w:t>
            </w:r>
            <w:r w:rsidRPr="00F17DDB">
              <w:rPr>
                <w:sz w:val="20"/>
                <w:szCs w:val="20"/>
              </w:rPr>
              <w:t>-250)</w:t>
            </w:r>
            <w:r w:rsidRPr="00F17DDB">
              <w:rPr>
                <w:sz w:val="20"/>
                <w:szCs w:val="20"/>
              </w:rPr>
              <w:t xml:space="preserve"> × 10M × 0.4873 = </w:t>
            </w:r>
            <w:r w:rsidRPr="00CD33C2">
              <w:rPr>
                <w:rStyle w:val="s1"/>
                <w:b/>
                <w:bCs/>
                <w:sz w:val="20"/>
                <w:szCs w:val="20"/>
              </w:rPr>
              <w:t>487.3</w:t>
            </w:r>
          </w:p>
        </w:tc>
      </w:tr>
      <w:tr w:rsidR="00681DFB" w14:paraId="5A2A46F0" w14:textId="77777777" w:rsidTr="00681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1" w:type="dxa"/>
          </w:tcPr>
          <w:p w14:paraId="29B69F0D" w14:textId="04F16839" w:rsidR="00681DFB" w:rsidRPr="00F17DDB" w:rsidRDefault="00681DFB" w:rsidP="00F17DDB">
            <w:pPr>
              <w:rPr>
                <w:sz w:val="20"/>
                <w:szCs w:val="20"/>
              </w:rPr>
            </w:pPr>
            <w:r w:rsidRPr="00F17DDB">
              <w:rPr>
                <w:sz w:val="20"/>
                <w:szCs w:val="20"/>
              </w:rPr>
              <w:t>LED</w:t>
            </w:r>
          </w:p>
        </w:tc>
        <w:tc>
          <w:tcPr>
            <w:tcW w:w="995" w:type="dxa"/>
          </w:tcPr>
          <w:p w14:paraId="5E00763C" w14:textId="2518907D" w:rsidR="00681DFB" w:rsidRPr="00681DFB" w:rsidRDefault="00681DFB" w:rsidP="00F17D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681DFB">
              <w:rPr>
                <w:b/>
                <w:bCs/>
                <w:sz w:val="20"/>
                <w:szCs w:val="20"/>
              </w:rPr>
              <w:t>Atmos</w:t>
            </w:r>
          </w:p>
        </w:tc>
        <w:tc>
          <w:tcPr>
            <w:tcW w:w="1034" w:type="dxa"/>
          </w:tcPr>
          <w:p w14:paraId="52C4C4B2" w14:textId="028CC104" w:rsidR="00681DFB" w:rsidRPr="00F17DDB" w:rsidRDefault="00681DFB" w:rsidP="00F17D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17DDB">
              <w:rPr>
                <w:sz w:val="20"/>
                <w:szCs w:val="20"/>
              </w:rPr>
              <w:t>240</w:t>
            </w:r>
          </w:p>
        </w:tc>
        <w:tc>
          <w:tcPr>
            <w:tcW w:w="1168" w:type="dxa"/>
          </w:tcPr>
          <w:p w14:paraId="077B6D8B" w14:textId="047FFF51" w:rsidR="00681DFB" w:rsidRPr="00043097" w:rsidRDefault="00681DFB" w:rsidP="00F17D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43097">
              <w:rPr>
                <w:sz w:val="20"/>
                <w:szCs w:val="20"/>
              </w:rPr>
              <w:t>43.47</w:t>
            </w:r>
          </w:p>
        </w:tc>
        <w:tc>
          <w:tcPr>
            <w:tcW w:w="894" w:type="dxa"/>
          </w:tcPr>
          <w:p w14:paraId="61BAC5E4" w14:textId="3835767A" w:rsidR="00681DFB" w:rsidRPr="00043097" w:rsidRDefault="00681DFB" w:rsidP="00F17D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43097">
              <w:rPr>
                <w:sz w:val="20"/>
                <w:szCs w:val="20"/>
              </w:rPr>
              <w:t>40.79</w:t>
            </w:r>
          </w:p>
        </w:tc>
        <w:tc>
          <w:tcPr>
            <w:tcW w:w="2046" w:type="dxa"/>
          </w:tcPr>
          <w:p w14:paraId="5546A4E0" w14:textId="7F7432DC" w:rsidR="00681DFB" w:rsidRPr="00F17DDB" w:rsidRDefault="00681DFB" w:rsidP="00F17D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17DDB">
              <w:rPr>
                <w:sz w:val="20"/>
                <w:szCs w:val="20"/>
              </w:rPr>
              <w:t>350 × 10M × 0.</w:t>
            </w:r>
            <w:r>
              <w:rPr>
                <w:sz w:val="20"/>
                <w:szCs w:val="20"/>
              </w:rPr>
              <w:t>4079</w:t>
            </w:r>
            <w:r w:rsidRPr="00F17DDB">
              <w:rPr>
                <w:sz w:val="20"/>
                <w:szCs w:val="20"/>
              </w:rPr>
              <w:t xml:space="preserve"> = </w:t>
            </w:r>
            <w:r w:rsidRPr="00043097">
              <w:rPr>
                <w:rStyle w:val="s1"/>
                <w:sz w:val="20"/>
                <w:szCs w:val="20"/>
              </w:rPr>
              <w:t>1,</w:t>
            </w:r>
            <w:r w:rsidRPr="00043097">
              <w:rPr>
                <w:rStyle w:val="s1"/>
                <w:sz w:val="20"/>
                <w:szCs w:val="20"/>
              </w:rPr>
              <w:t>427</w:t>
            </w:r>
            <w:r w:rsidRPr="00043097">
              <w:rPr>
                <w:rStyle w:val="s1"/>
                <w:sz w:val="20"/>
                <w:szCs w:val="20"/>
              </w:rPr>
              <w:t>.</w:t>
            </w:r>
            <w:r w:rsidRPr="00043097">
              <w:rPr>
                <w:rStyle w:val="s1"/>
                <w:sz w:val="20"/>
                <w:szCs w:val="20"/>
              </w:rPr>
              <w:t>6</w:t>
            </w:r>
          </w:p>
        </w:tc>
        <w:tc>
          <w:tcPr>
            <w:tcW w:w="2208" w:type="dxa"/>
          </w:tcPr>
          <w:p w14:paraId="1230188B" w14:textId="5248B05E" w:rsidR="00681DFB" w:rsidRPr="00F17DDB" w:rsidRDefault="00681DFB" w:rsidP="00F17DDB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17DDB">
              <w:rPr>
                <w:sz w:val="20"/>
                <w:szCs w:val="20"/>
              </w:rPr>
              <w:t>(350-2</w:t>
            </w:r>
            <w:r w:rsidRPr="00F17DDB">
              <w:rPr>
                <w:sz w:val="20"/>
                <w:szCs w:val="20"/>
              </w:rPr>
              <w:t>4</w:t>
            </w:r>
            <w:r w:rsidRPr="00F17DDB">
              <w:rPr>
                <w:sz w:val="20"/>
                <w:szCs w:val="20"/>
              </w:rPr>
              <w:t>0) × 10M × 0.</w:t>
            </w:r>
            <w:r>
              <w:rPr>
                <w:sz w:val="20"/>
                <w:szCs w:val="20"/>
              </w:rPr>
              <w:t>4079</w:t>
            </w:r>
            <w:r w:rsidRPr="00F17DDB">
              <w:rPr>
                <w:sz w:val="20"/>
                <w:szCs w:val="20"/>
              </w:rPr>
              <w:t xml:space="preserve"> = 4</w:t>
            </w:r>
            <w:r>
              <w:rPr>
                <w:sz w:val="20"/>
                <w:szCs w:val="20"/>
              </w:rPr>
              <w:t>4</w:t>
            </w:r>
            <w:r w:rsidRPr="00F17DDB">
              <w:rPr>
                <w:sz w:val="20"/>
                <w:szCs w:val="20"/>
              </w:rPr>
              <w:t>8.</w:t>
            </w:r>
            <w:r>
              <w:rPr>
                <w:sz w:val="20"/>
                <w:szCs w:val="20"/>
              </w:rPr>
              <w:t>7</w:t>
            </w:r>
          </w:p>
        </w:tc>
      </w:tr>
      <w:tr w:rsidR="00681DFB" w14:paraId="0E70C4A4" w14:textId="77777777" w:rsidTr="00681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1" w:type="dxa"/>
          </w:tcPr>
          <w:p w14:paraId="456DF474" w14:textId="3C380F66" w:rsidR="00681DFB" w:rsidRPr="00F17DDB" w:rsidRDefault="00681DFB" w:rsidP="00F17DDB">
            <w:pPr>
              <w:rPr>
                <w:sz w:val="20"/>
                <w:szCs w:val="20"/>
              </w:rPr>
            </w:pPr>
            <w:r w:rsidRPr="00F17DDB">
              <w:rPr>
                <w:sz w:val="20"/>
                <w:szCs w:val="20"/>
              </w:rPr>
              <w:t>QLED</w:t>
            </w:r>
          </w:p>
        </w:tc>
        <w:tc>
          <w:tcPr>
            <w:tcW w:w="995" w:type="dxa"/>
          </w:tcPr>
          <w:p w14:paraId="2647D890" w14:textId="5324F506" w:rsidR="00681DFB" w:rsidRPr="00681DFB" w:rsidRDefault="00681DFB" w:rsidP="00F17D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681DFB">
              <w:rPr>
                <w:b/>
                <w:bCs/>
                <w:sz w:val="20"/>
                <w:szCs w:val="20"/>
              </w:rPr>
              <w:t>Atmos</w:t>
            </w:r>
          </w:p>
        </w:tc>
        <w:tc>
          <w:tcPr>
            <w:tcW w:w="1034" w:type="dxa"/>
          </w:tcPr>
          <w:p w14:paraId="2D4BDEA9" w14:textId="2ABDCF12" w:rsidR="00681DFB" w:rsidRPr="00F17DDB" w:rsidRDefault="00681DFB" w:rsidP="00F17D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17DDB">
              <w:rPr>
                <w:sz w:val="20"/>
                <w:szCs w:val="20"/>
              </w:rPr>
              <w:t>260</w:t>
            </w:r>
          </w:p>
        </w:tc>
        <w:tc>
          <w:tcPr>
            <w:tcW w:w="1168" w:type="dxa"/>
          </w:tcPr>
          <w:p w14:paraId="40D4B8C3" w14:textId="3E9D80F9" w:rsidR="00681DFB" w:rsidRPr="00043097" w:rsidRDefault="00681DFB" w:rsidP="00F17DDB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43097">
              <w:rPr>
                <w:sz w:val="20"/>
                <w:szCs w:val="20"/>
              </w:rPr>
              <w:t>51.70</w:t>
            </w:r>
          </w:p>
        </w:tc>
        <w:tc>
          <w:tcPr>
            <w:tcW w:w="894" w:type="dxa"/>
          </w:tcPr>
          <w:p w14:paraId="52A9C4C6" w14:textId="252613DD" w:rsidR="00681DFB" w:rsidRPr="00F17DDB" w:rsidRDefault="00681DFB" w:rsidP="00F17DDB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17DDB">
              <w:rPr>
                <w:sz w:val="20"/>
                <w:szCs w:val="20"/>
              </w:rPr>
              <w:t>48.41</w:t>
            </w:r>
          </w:p>
        </w:tc>
        <w:tc>
          <w:tcPr>
            <w:tcW w:w="2046" w:type="dxa"/>
          </w:tcPr>
          <w:p w14:paraId="55EEAF6D" w14:textId="76CDADAE" w:rsidR="00681DFB" w:rsidRPr="00F17DDB" w:rsidRDefault="00681DFB" w:rsidP="00F17DDB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17DDB">
              <w:rPr>
                <w:sz w:val="20"/>
                <w:szCs w:val="20"/>
              </w:rPr>
              <w:t>350 × 10M × 0.</w:t>
            </w:r>
            <w:r w:rsidRPr="00F17DDB">
              <w:rPr>
                <w:sz w:val="20"/>
                <w:szCs w:val="20"/>
              </w:rPr>
              <w:t>4841</w:t>
            </w:r>
            <w:r w:rsidRPr="00F17DDB">
              <w:rPr>
                <w:sz w:val="20"/>
                <w:szCs w:val="20"/>
              </w:rPr>
              <w:t xml:space="preserve"> = 1,694.4</w:t>
            </w:r>
          </w:p>
        </w:tc>
        <w:tc>
          <w:tcPr>
            <w:tcW w:w="2208" w:type="dxa"/>
          </w:tcPr>
          <w:p w14:paraId="40CCDE16" w14:textId="4BCBFDD2" w:rsidR="00681DFB" w:rsidRPr="00F17DDB" w:rsidRDefault="00681DFB" w:rsidP="00F17DDB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17DDB">
              <w:rPr>
                <w:sz w:val="20"/>
                <w:szCs w:val="20"/>
              </w:rPr>
              <w:t>(350-2</w:t>
            </w:r>
            <w:r w:rsidRPr="00F17DDB">
              <w:rPr>
                <w:sz w:val="20"/>
                <w:szCs w:val="20"/>
              </w:rPr>
              <w:t>6</w:t>
            </w:r>
            <w:r w:rsidRPr="00F17DDB">
              <w:rPr>
                <w:sz w:val="20"/>
                <w:szCs w:val="20"/>
              </w:rPr>
              <w:t>0) × 10M × 0.4841 = 435.7</w:t>
            </w:r>
          </w:p>
        </w:tc>
      </w:tr>
      <w:tr w:rsidR="00681DFB" w14:paraId="3AD38BE0" w14:textId="77777777" w:rsidTr="00681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1" w:type="dxa"/>
          </w:tcPr>
          <w:p w14:paraId="57537D69" w14:textId="4DB39AD7" w:rsidR="00681DFB" w:rsidRPr="00F17DDB" w:rsidRDefault="00681DFB" w:rsidP="00F17DDB">
            <w:pPr>
              <w:rPr>
                <w:sz w:val="20"/>
                <w:szCs w:val="20"/>
              </w:rPr>
            </w:pPr>
            <w:r w:rsidRPr="00F17DDB">
              <w:rPr>
                <w:sz w:val="20"/>
                <w:szCs w:val="20"/>
              </w:rPr>
              <w:t>OLED</w:t>
            </w:r>
          </w:p>
        </w:tc>
        <w:tc>
          <w:tcPr>
            <w:tcW w:w="995" w:type="dxa"/>
          </w:tcPr>
          <w:p w14:paraId="38FEF684" w14:textId="4BD8C417" w:rsidR="00681DFB" w:rsidRPr="00681DFB" w:rsidRDefault="00681DFB" w:rsidP="00F17D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681DFB">
              <w:rPr>
                <w:b/>
                <w:bCs/>
                <w:sz w:val="20"/>
                <w:szCs w:val="20"/>
              </w:rPr>
              <w:t>Atmos</w:t>
            </w:r>
          </w:p>
        </w:tc>
        <w:tc>
          <w:tcPr>
            <w:tcW w:w="1034" w:type="dxa"/>
          </w:tcPr>
          <w:p w14:paraId="284409D6" w14:textId="483E79DC" w:rsidR="00681DFB" w:rsidRPr="00F17DDB" w:rsidRDefault="00681DFB" w:rsidP="00F17D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17DDB">
              <w:rPr>
                <w:sz w:val="20"/>
                <w:szCs w:val="20"/>
              </w:rPr>
              <w:t>280</w:t>
            </w:r>
          </w:p>
        </w:tc>
        <w:tc>
          <w:tcPr>
            <w:tcW w:w="1168" w:type="dxa"/>
          </w:tcPr>
          <w:p w14:paraId="71BE94FA" w14:textId="733617DB" w:rsidR="00681DFB" w:rsidRPr="00043097" w:rsidRDefault="00681DFB" w:rsidP="00F17DDB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043097">
              <w:rPr>
                <w:b/>
                <w:bCs/>
                <w:sz w:val="20"/>
                <w:szCs w:val="20"/>
              </w:rPr>
              <w:t>61.93</w:t>
            </w:r>
          </w:p>
        </w:tc>
        <w:tc>
          <w:tcPr>
            <w:tcW w:w="894" w:type="dxa"/>
          </w:tcPr>
          <w:p w14:paraId="553A0F16" w14:textId="3BC0E283" w:rsidR="00681DFB" w:rsidRPr="00043097" w:rsidRDefault="00681DFB" w:rsidP="00F17DDB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043097">
              <w:rPr>
                <w:b/>
                <w:bCs/>
                <w:sz w:val="20"/>
                <w:szCs w:val="20"/>
              </w:rPr>
              <w:t>56.59</w:t>
            </w:r>
          </w:p>
        </w:tc>
        <w:tc>
          <w:tcPr>
            <w:tcW w:w="2046" w:type="dxa"/>
          </w:tcPr>
          <w:p w14:paraId="2F61AF9C" w14:textId="23A92885" w:rsidR="00681DFB" w:rsidRPr="00F17DDB" w:rsidRDefault="00681DFB" w:rsidP="00F17DDB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17DDB">
              <w:rPr>
                <w:sz w:val="20"/>
                <w:szCs w:val="20"/>
              </w:rPr>
              <w:t>350 × 10M × 0.</w:t>
            </w:r>
            <w:r w:rsidRPr="00F17DDB">
              <w:rPr>
                <w:sz w:val="20"/>
                <w:szCs w:val="20"/>
              </w:rPr>
              <w:t>5659</w:t>
            </w:r>
            <w:r w:rsidRPr="00F17DDB">
              <w:rPr>
                <w:sz w:val="20"/>
                <w:szCs w:val="20"/>
              </w:rPr>
              <w:t xml:space="preserve"> = </w:t>
            </w:r>
            <w:r w:rsidRPr="00696F6F">
              <w:rPr>
                <w:b/>
                <w:bCs/>
                <w:sz w:val="20"/>
                <w:szCs w:val="20"/>
              </w:rPr>
              <w:t>1,980.7</w:t>
            </w:r>
          </w:p>
        </w:tc>
        <w:tc>
          <w:tcPr>
            <w:tcW w:w="2208" w:type="dxa"/>
          </w:tcPr>
          <w:p w14:paraId="519ACDBC" w14:textId="139DC7CF" w:rsidR="00681DFB" w:rsidRPr="00F17DDB" w:rsidRDefault="00681DFB" w:rsidP="00F17DDB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17DDB">
              <w:rPr>
                <w:sz w:val="20"/>
                <w:szCs w:val="20"/>
              </w:rPr>
              <w:t>(350-2</w:t>
            </w:r>
            <w:r w:rsidRPr="00F17DDB">
              <w:rPr>
                <w:sz w:val="20"/>
                <w:szCs w:val="20"/>
              </w:rPr>
              <w:t>8</w:t>
            </w:r>
            <w:r w:rsidRPr="00F17DDB">
              <w:rPr>
                <w:sz w:val="20"/>
                <w:szCs w:val="20"/>
              </w:rPr>
              <w:t xml:space="preserve">0) × 10M × 0.4841 = </w:t>
            </w:r>
            <w:r w:rsidRPr="00CD33C2">
              <w:rPr>
                <w:sz w:val="20"/>
                <w:szCs w:val="20"/>
              </w:rPr>
              <w:t>396.1</w:t>
            </w:r>
          </w:p>
        </w:tc>
      </w:tr>
    </w:tbl>
    <w:p w14:paraId="502CB214" w14:textId="77777777" w:rsidR="00817E03" w:rsidRDefault="00817E03"/>
    <w:p w14:paraId="03CF7A9B" w14:textId="77777777" w:rsidR="00696F6F" w:rsidRPr="00631597" w:rsidRDefault="00696F6F" w:rsidP="00696F6F">
      <w:pPr>
        <w:pStyle w:val="ListBullet"/>
        <w:numPr>
          <w:ilvl w:val="0"/>
          <w:numId w:val="0"/>
        </w:numPr>
        <w:spacing w:before="240"/>
        <w:rPr>
          <w:b/>
          <w:bCs/>
          <w:sz w:val="32"/>
          <w:szCs w:val="32"/>
        </w:rPr>
      </w:pPr>
      <w:r w:rsidRPr="00631597">
        <w:rPr>
          <w:b/>
          <w:bCs/>
          <w:sz w:val="32"/>
          <w:szCs w:val="32"/>
        </w:rPr>
        <w:t xml:space="preserve">Conclusion: </w:t>
      </w:r>
    </w:p>
    <w:p w14:paraId="7E6E79BF" w14:textId="33F754B6" w:rsidR="00696F6F" w:rsidRPr="00696F6F" w:rsidRDefault="00EE7FD9" w:rsidP="00696F6F">
      <w:pPr>
        <w:pStyle w:val="p1"/>
        <w:numPr>
          <w:ilvl w:val="0"/>
          <w:numId w:val="27"/>
        </w:numPr>
        <w:spacing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</w:t>
      </w:r>
      <w:r w:rsidR="00696F6F" w:rsidRPr="00696F6F">
        <w:rPr>
          <w:rFonts w:asciiTheme="minorHAnsi" w:hAnsiTheme="minorHAnsi" w:cstheme="minorHAnsi"/>
        </w:rPr>
        <w:t xml:space="preserve">o </w:t>
      </w:r>
      <w:r w:rsidR="00696F6F" w:rsidRPr="00696F6F">
        <w:rPr>
          <w:rStyle w:val="s1"/>
          <w:rFonts w:asciiTheme="minorHAnsi" w:hAnsiTheme="minorHAnsi" w:cstheme="minorHAnsi"/>
          <w:b/>
          <w:bCs/>
        </w:rPr>
        <w:t>maximize revenue</w:t>
      </w:r>
      <w:r w:rsidR="00696F6F" w:rsidRPr="00696F6F">
        <w:rPr>
          <w:rFonts w:asciiTheme="minorHAnsi" w:hAnsiTheme="minorHAnsi" w:cstheme="minorHAnsi"/>
        </w:rPr>
        <w:t>, the optimal configuration is:</w:t>
      </w:r>
    </w:p>
    <w:p w14:paraId="6F418B72" w14:textId="149F04E9" w:rsidR="00696F6F" w:rsidRPr="00696F6F" w:rsidRDefault="00696F6F" w:rsidP="00696F6F">
      <w:pPr>
        <w:pStyle w:val="ListParagraph"/>
        <w:numPr>
          <w:ilvl w:val="0"/>
          <w:numId w:val="28"/>
        </w:numPr>
        <w:rPr>
          <w:rFonts w:asciiTheme="minorHAnsi" w:hAnsiTheme="minorHAnsi" w:cstheme="minorHAnsi"/>
          <w:color w:val="0E0E0E"/>
        </w:rPr>
      </w:pPr>
      <w:r w:rsidRPr="00696F6F">
        <w:rPr>
          <w:rFonts w:asciiTheme="minorHAnsi" w:hAnsiTheme="minorHAnsi" w:cstheme="minorHAnsi"/>
          <w:b/>
          <w:bCs/>
          <w:color w:val="0E0E0E"/>
        </w:rPr>
        <w:t>OLED screen + Atmos sound</w:t>
      </w:r>
    </w:p>
    <w:p w14:paraId="408F8661" w14:textId="1E2771E1" w:rsidR="00696F6F" w:rsidRPr="00696F6F" w:rsidRDefault="00696F6F" w:rsidP="00696F6F">
      <w:pPr>
        <w:pStyle w:val="ListParagraph"/>
        <w:numPr>
          <w:ilvl w:val="0"/>
          <w:numId w:val="28"/>
        </w:numPr>
        <w:rPr>
          <w:rFonts w:asciiTheme="minorHAnsi" w:hAnsiTheme="minorHAnsi" w:cstheme="minorHAnsi"/>
          <w:color w:val="0E0E0E"/>
        </w:rPr>
      </w:pPr>
      <w:r w:rsidRPr="00696F6F">
        <w:rPr>
          <w:rFonts w:asciiTheme="minorHAnsi" w:hAnsiTheme="minorHAnsi" w:cstheme="minorHAnsi"/>
          <w:color w:val="0E0E0E"/>
        </w:rPr>
        <w:t xml:space="preserve">Estimated Revenue: </w:t>
      </w:r>
      <w:r w:rsidRPr="00696F6F">
        <w:rPr>
          <w:rStyle w:val="s1"/>
          <w:rFonts w:asciiTheme="minorHAnsi" w:hAnsiTheme="minorHAnsi" w:cstheme="minorHAnsi"/>
          <w:b/>
          <w:bCs/>
          <w:color w:val="0E0E0E"/>
        </w:rPr>
        <w:t>$1,980.7 million</w:t>
      </w:r>
    </w:p>
    <w:p w14:paraId="5D231BB7" w14:textId="7991C3A4" w:rsidR="00696F6F" w:rsidRPr="00696F6F" w:rsidRDefault="00696F6F" w:rsidP="00696F6F">
      <w:pPr>
        <w:pStyle w:val="ListParagraph"/>
        <w:numPr>
          <w:ilvl w:val="0"/>
          <w:numId w:val="28"/>
        </w:numPr>
        <w:rPr>
          <w:rFonts w:asciiTheme="minorHAnsi" w:hAnsiTheme="minorHAnsi" w:cstheme="minorHAnsi"/>
          <w:color w:val="0E0E0E"/>
        </w:rPr>
      </w:pPr>
      <w:r w:rsidRPr="00696F6F">
        <w:rPr>
          <w:rFonts w:asciiTheme="minorHAnsi" w:hAnsiTheme="minorHAnsi" w:cstheme="minorHAnsi"/>
          <w:color w:val="0E0E0E"/>
        </w:rPr>
        <w:t>Cost per unit: $280</w:t>
      </w:r>
    </w:p>
    <w:p w14:paraId="26EB2B93" w14:textId="7DB97503" w:rsidR="00696F6F" w:rsidRPr="00696F6F" w:rsidRDefault="00EE7FD9" w:rsidP="00696F6F">
      <w:pPr>
        <w:pStyle w:val="p1"/>
        <w:numPr>
          <w:ilvl w:val="0"/>
          <w:numId w:val="27"/>
        </w:numPr>
        <w:spacing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</w:t>
      </w:r>
      <w:r w:rsidR="00696F6F" w:rsidRPr="00696F6F">
        <w:rPr>
          <w:rFonts w:asciiTheme="minorHAnsi" w:hAnsiTheme="minorHAnsi" w:cstheme="minorHAnsi"/>
        </w:rPr>
        <w:t xml:space="preserve">o </w:t>
      </w:r>
      <w:r w:rsidR="00696F6F" w:rsidRPr="00696F6F">
        <w:rPr>
          <w:rStyle w:val="s1"/>
          <w:rFonts w:asciiTheme="minorHAnsi" w:hAnsiTheme="minorHAnsi" w:cstheme="minorHAnsi"/>
          <w:b/>
          <w:bCs/>
        </w:rPr>
        <w:t>maximize profit</w:t>
      </w:r>
      <w:r w:rsidR="00696F6F" w:rsidRPr="00696F6F">
        <w:rPr>
          <w:rFonts w:asciiTheme="minorHAnsi" w:hAnsiTheme="minorHAnsi" w:cstheme="minorHAnsi"/>
        </w:rPr>
        <w:t>, the optimal configuration is:</w:t>
      </w:r>
    </w:p>
    <w:p w14:paraId="26F3760E" w14:textId="3213A75B" w:rsidR="00696F6F" w:rsidRPr="00696F6F" w:rsidRDefault="00696F6F" w:rsidP="00696F6F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color w:val="0E0E0E"/>
        </w:rPr>
      </w:pPr>
      <w:r w:rsidRPr="00696F6F">
        <w:rPr>
          <w:rFonts w:asciiTheme="minorHAnsi" w:hAnsiTheme="minorHAnsi" w:cstheme="minorHAnsi"/>
          <w:b/>
          <w:bCs/>
          <w:color w:val="0E0E0E"/>
        </w:rPr>
        <w:t>OLED screen + Stereo sound</w:t>
      </w:r>
    </w:p>
    <w:p w14:paraId="6504ADC8" w14:textId="073E982A" w:rsidR="00696F6F" w:rsidRPr="00696F6F" w:rsidRDefault="00696F6F" w:rsidP="00696F6F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color w:val="0E0E0E"/>
        </w:rPr>
      </w:pPr>
      <w:r w:rsidRPr="00696F6F">
        <w:rPr>
          <w:rFonts w:asciiTheme="minorHAnsi" w:hAnsiTheme="minorHAnsi" w:cstheme="minorHAnsi"/>
          <w:color w:val="0E0E0E"/>
        </w:rPr>
        <w:t xml:space="preserve">Estimated Profit: </w:t>
      </w:r>
      <w:r w:rsidRPr="00696F6F">
        <w:rPr>
          <w:rStyle w:val="s1"/>
          <w:rFonts w:asciiTheme="minorHAnsi" w:hAnsiTheme="minorHAnsi" w:cstheme="minorHAnsi"/>
          <w:b/>
          <w:bCs/>
          <w:color w:val="0E0E0E"/>
        </w:rPr>
        <w:t>$487.3 million</w:t>
      </w:r>
    </w:p>
    <w:p w14:paraId="7F8BC26B" w14:textId="103AA651" w:rsidR="00696F6F" w:rsidRPr="00696F6F" w:rsidRDefault="00696F6F" w:rsidP="00696F6F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color w:val="0E0E0E"/>
        </w:rPr>
      </w:pPr>
      <w:r w:rsidRPr="00696F6F">
        <w:rPr>
          <w:rFonts w:asciiTheme="minorHAnsi" w:hAnsiTheme="minorHAnsi" w:cstheme="minorHAnsi"/>
          <w:color w:val="0E0E0E"/>
        </w:rPr>
        <w:t>Cost per unit: $250</w:t>
      </w:r>
    </w:p>
    <w:p w14:paraId="2F67C4F2" w14:textId="77777777" w:rsidR="00696F6F" w:rsidRDefault="00696F6F" w:rsidP="00696F6F">
      <w:pPr>
        <w:rPr>
          <w:rStyle w:val="s2"/>
          <w:rFonts w:ascii="Helvetica Neue" w:eastAsiaTheme="majorEastAsia" w:hAnsi="Helvetica Neue"/>
          <w:color w:val="0E0E0E"/>
          <w:sz w:val="21"/>
          <w:szCs w:val="21"/>
        </w:rPr>
      </w:pPr>
    </w:p>
    <w:p w14:paraId="76FCD94B" w14:textId="4ECAE947" w:rsidR="00696F6F" w:rsidRPr="00696F6F" w:rsidRDefault="00696F6F" w:rsidP="00696F6F">
      <w:pPr>
        <w:rPr>
          <w:rFonts w:asciiTheme="minorHAnsi" w:hAnsiTheme="minorHAnsi" w:cstheme="minorHAnsi"/>
          <w:color w:val="0E0E0E"/>
          <w:sz w:val="22"/>
          <w:szCs w:val="22"/>
        </w:rPr>
      </w:pPr>
      <w:r w:rsidRPr="00696F6F">
        <w:rPr>
          <w:rStyle w:val="s2"/>
          <w:rFonts w:asciiTheme="minorHAnsi" w:eastAsiaTheme="majorEastAsia" w:hAnsiTheme="minorHAnsi" w:cstheme="minorHAnsi"/>
          <w:color w:val="0E0E0E"/>
          <w:sz w:val="22"/>
          <w:szCs w:val="22"/>
        </w:rPr>
        <w:t>Launch</w:t>
      </w:r>
      <w:r w:rsidR="00051170">
        <w:rPr>
          <w:rStyle w:val="s2"/>
          <w:rFonts w:asciiTheme="minorHAnsi" w:eastAsiaTheme="majorEastAsia" w:hAnsiTheme="minorHAnsi" w:cstheme="minorHAnsi"/>
          <w:color w:val="0E0E0E"/>
          <w:sz w:val="22"/>
          <w:szCs w:val="22"/>
        </w:rPr>
        <w:t>ing</w:t>
      </w:r>
      <w:r w:rsidRPr="00696F6F">
        <w:rPr>
          <w:rStyle w:val="s2"/>
          <w:rFonts w:asciiTheme="minorHAnsi" w:eastAsiaTheme="majorEastAsia" w:hAnsiTheme="minorHAnsi" w:cstheme="minorHAnsi"/>
          <w:color w:val="0E0E0E"/>
          <w:sz w:val="22"/>
          <w:szCs w:val="22"/>
        </w:rPr>
        <w:t xml:space="preserve"> the </w:t>
      </w:r>
      <w:r w:rsidRPr="00696F6F">
        <w:rPr>
          <w:rFonts w:asciiTheme="minorHAnsi" w:hAnsiTheme="minorHAnsi" w:cstheme="minorHAnsi"/>
          <w:b/>
          <w:bCs/>
          <w:color w:val="0E0E0E"/>
          <w:sz w:val="22"/>
          <w:szCs w:val="22"/>
        </w:rPr>
        <w:t>OLED + Stereo</w:t>
      </w:r>
      <w:r w:rsidRPr="00696F6F">
        <w:rPr>
          <w:rStyle w:val="s2"/>
          <w:rFonts w:asciiTheme="minorHAnsi" w:eastAsiaTheme="majorEastAsia" w:hAnsiTheme="minorHAnsi" w:cstheme="minorHAnsi"/>
          <w:color w:val="0E0E0E"/>
          <w:sz w:val="22"/>
          <w:szCs w:val="22"/>
        </w:rPr>
        <w:t xml:space="preserve"> model </w:t>
      </w:r>
      <w:r w:rsidR="00051170">
        <w:rPr>
          <w:rStyle w:val="s2"/>
          <w:rFonts w:asciiTheme="minorHAnsi" w:eastAsiaTheme="majorEastAsia" w:hAnsiTheme="minorHAnsi" w:cstheme="minorHAnsi"/>
          <w:color w:val="0E0E0E"/>
          <w:sz w:val="22"/>
          <w:szCs w:val="22"/>
        </w:rPr>
        <w:t>is</w:t>
      </w:r>
      <w:r w:rsidRPr="00696F6F">
        <w:rPr>
          <w:rStyle w:val="s2"/>
          <w:rFonts w:asciiTheme="minorHAnsi" w:eastAsiaTheme="majorEastAsia" w:hAnsiTheme="minorHAnsi" w:cstheme="minorHAnsi"/>
          <w:color w:val="0E0E0E"/>
          <w:sz w:val="22"/>
          <w:szCs w:val="22"/>
        </w:rPr>
        <w:t xml:space="preserve"> the best balance of </w:t>
      </w:r>
      <w:r w:rsidRPr="00696F6F">
        <w:rPr>
          <w:rFonts w:asciiTheme="minorHAnsi" w:hAnsiTheme="minorHAnsi" w:cstheme="minorHAnsi"/>
          <w:b/>
          <w:bCs/>
          <w:color w:val="0E0E0E"/>
          <w:sz w:val="22"/>
          <w:szCs w:val="22"/>
        </w:rPr>
        <w:t>high market share and optimal profitability</w:t>
      </w:r>
      <w:r w:rsidRPr="00696F6F">
        <w:rPr>
          <w:rStyle w:val="s2"/>
          <w:rFonts w:asciiTheme="minorHAnsi" w:eastAsiaTheme="majorEastAsia" w:hAnsiTheme="minorHAnsi" w:cstheme="minorHAnsi"/>
          <w:color w:val="0E0E0E"/>
          <w:sz w:val="22"/>
          <w:szCs w:val="22"/>
        </w:rPr>
        <w:t>.</w:t>
      </w:r>
      <w:r>
        <w:rPr>
          <w:rFonts w:asciiTheme="minorHAnsi" w:hAnsiTheme="minorHAnsi" w:cstheme="minorHAnsi"/>
          <w:color w:val="0E0E0E"/>
          <w:sz w:val="22"/>
          <w:szCs w:val="22"/>
        </w:rPr>
        <w:t xml:space="preserve"> </w:t>
      </w:r>
      <w:r w:rsidRPr="00696F6F">
        <w:rPr>
          <w:rFonts w:asciiTheme="minorHAnsi" w:hAnsiTheme="minorHAnsi" w:cstheme="minorHAnsi"/>
          <w:color w:val="0E0E0E"/>
          <w:sz w:val="22"/>
          <w:szCs w:val="22"/>
        </w:rPr>
        <w:t>This setup outperforms all others in profit, while still capturing nearly half the market.</w:t>
      </w:r>
    </w:p>
    <w:p w14:paraId="42C6F63D" w14:textId="2CF435AD" w:rsidR="00696F6F" w:rsidRPr="00D159D6" w:rsidRDefault="00696F6F" w:rsidP="00D159D6">
      <w:pPr>
        <w:pStyle w:val="Heading2"/>
      </w:pPr>
      <w:r>
        <w:lastRenderedPageBreak/>
        <w:t xml:space="preserve">Question </w:t>
      </w:r>
      <w:r>
        <w:t>4</w:t>
      </w:r>
    </w:p>
    <w:p w14:paraId="1DE49B76" w14:textId="77777777" w:rsidR="00D159D6" w:rsidRDefault="00D159D6" w:rsidP="00D159D6">
      <w:pPr>
        <w:pStyle w:val="p1"/>
        <w:spacing w:after="0" w:afterAutospacing="0"/>
      </w:pPr>
      <w:r>
        <w:t>Two key competitor changes have occurred:</w:t>
      </w:r>
    </w:p>
    <w:p w14:paraId="662CCFD6" w14:textId="77777777" w:rsidR="00D159D6" w:rsidRDefault="00D159D6" w:rsidP="00D159D6">
      <w:pPr>
        <w:pStyle w:val="p1"/>
        <w:numPr>
          <w:ilvl w:val="0"/>
          <w:numId w:val="30"/>
        </w:numPr>
      </w:pPr>
      <w:r>
        <w:rPr>
          <w:rStyle w:val="s1"/>
          <w:rFonts w:eastAsiaTheme="majorEastAsia"/>
          <w:b/>
          <w:bCs/>
        </w:rPr>
        <w:t>Apple</w:t>
      </w:r>
      <w:r>
        <w:t xml:space="preserve"> upgrades its camera to </w:t>
      </w:r>
      <w:r>
        <w:rPr>
          <w:rStyle w:val="s1"/>
          <w:rFonts w:eastAsiaTheme="majorEastAsia"/>
          <w:b/>
          <w:bCs/>
        </w:rPr>
        <w:t>60 MP</w:t>
      </w:r>
      <w:r>
        <w:t xml:space="preserve">, keeping the price at </w:t>
      </w:r>
      <w:r>
        <w:rPr>
          <w:rStyle w:val="s1"/>
          <w:rFonts w:eastAsiaTheme="majorEastAsia"/>
          <w:b/>
          <w:bCs/>
        </w:rPr>
        <w:t>$450</w:t>
      </w:r>
      <w:r>
        <w:t>.</w:t>
      </w:r>
    </w:p>
    <w:p w14:paraId="68741C77" w14:textId="000C3976" w:rsidR="00D159D6" w:rsidRDefault="00D159D6" w:rsidP="00D159D6">
      <w:pPr>
        <w:pStyle w:val="p1"/>
        <w:numPr>
          <w:ilvl w:val="0"/>
          <w:numId w:val="30"/>
        </w:numPr>
      </w:pPr>
      <w:r>
        <w:rPr>
          <w:rStyle w:val="s1"/>
          <w:rFonts w:eastAsiaTheme="majorEastAsia"/>
          <w:b/>
          <w:bCs/>
        </w:rPr>
        <w:t>Samsung</w:t>
      </w:r>
      <w:r>
        <w:t xml:space="preserve"> cuts its price by </w:t>
      </w:r>
      <w:r>
        <w:rPr>
          <w:rStyle w:val="s1"/>
          <w:rFonts w:eastAsiaTheme="majorEastAsia"/>
          <w:b/>
          <w:bCs/>
        </w:rPr>
        <w:t>$50</w:t>
      </w:r>
      <w:r>
        <w:t xml:space="preserve">, bringing it to </w:t>
      </w:r>
      <w:r>
        <w:rPr>
          <w:rStyle w:val="s1"/>
          <w:rFonts w:eastAsiaTheme="majorEastAsia"/>
          <w:b/>
          <w:bCs/>
        </w:rPr>
        <w:t>$350</w:t>
      </w:r>
      <w:r>
        <w:t>.</w:t>
      </w:r>
    </w:p>
    <w:p w14:paraId="4974F4D8" w14:textId="77777777" w:rsidR="00D159D6" w:rsidRDefault="00D159D6" w:rsidP="00D159D6">
      <w:pPr>
        <w:pStyle w:val="p1"/>
      </w:pPr>
      <w:r>
        <w:t xml:space="preserve">Xiaomi can </w:t>
      </w:r>
      <w:r>
        <w:rPr>
          <w:rStyle w:val="s2"/>
          <w:b/>
          <w:bCs/>
        </w:rPr>
        <w:t>only upgrade one attribute</w:t>
      </w:r>
      <w:r>
        <w:t xml:space="preserve"> of its base model. The goal is to identify which upgrade will </w:t>
      </w:r>
      <w:r>
        <w:rPr>
          <w:rStyle w:val="s2"/>
          <w:b/>
          <w:bCs/>
        </w:rPr>
        <w:t>maximize profit</w:t>
      </w:r>
      <w:r>
        <w:t>.</w:t>
      </w:r>
    </w:p>
    <w:p w14:paraId="5F7A1F95" w14:textId="77777777" w:rsidR="00681DFB" w:rsidRDefault="00681DFB" w:rsidP="00D159D6">
      <w:pPr>
        <w:pStyle w:val="p1"/>
      </w:pPr>
    </w:p>
    <w:p w14:paraId="11B7D06A" w14:textId="2C772F70" w:rsidR="00B73C22" w:rsidRPr="00D159D6" w:rsidRDefault="00B73C22" w:rsidP="00ED03CA">
      <w:pPr>
        <w:pStyle w:val="p1"/>
        <w:spacing w:after="0" w:afterAutospacing="0"/>
        <w:rPr>
          <w:i/>
          <w:iCs/>
        </w:rPr>
      </w:pPr>
      <w:r>
        <w:rPr>
          <w:b/>
          <w:bCs/>
        </w:rPr>
        <w:t xml:space="preserve">       </w:t>
      </w:r>
      <w:r w:rsidR="00272F46">
        <w:rPr>
          <w:b/>
          <w:bCs/>
        </w:rPr>
        <w:t xml:space="preserve">               </w:t>
      </w:r>
      <w:r>
        <w:rPr>
          <w:b/>
          <w:bCs/>
        </w:rPr>
        <w:t xml:space="preserve">  </w:t>
      </w:r>
      <w:r w:rsidR="00ED03CA" w:rsidRPr="00D159D6">
        <w:rPr>
          <w:i/>
          <w:iCs/>
        </w:rPr>
        <w:t>Screen:</w:t>
      </w:r>
      <w:r w:rsidRPr="00D159D6">
        <w:rPr>
          <w:b/>
          <w:bCs/>
          <w:i/>
          <w:iCs/>
        </w:rPr>
        <w:t xml:space="preserve">  </w:t>
      </w:r>
      <w:r w:rsidRPr="00D159D6">
        <w:rPr>
          <w:i/>
          <w:iCs/>
        </w:rPr>
        <w:t>QLED</w:t>
      </w:r>
      <w:r w:rsidRPr="00D159D6">
        <w:rPr>
          <w:i/>
          <w:iCs/>
        </w:rPr>
        <w:t xml:space="preserve">                </w:t>
      </w:r>
      <w:r w:rsidR="00272F46">
        <w:rPr>
          <w:i/>
          <w:iCs/>
        </w:rPr>
        <w:t xml:space="preserve">                                  </w:t>
      </w:r>
      <w:r w:rsidRPr="00D159D6">
        <w:rPr>
          <w:i/>
          <w:iCs/>
        </w:rPr>
        <w:t xml:space="preserve">     </w:t>
      </w:r>
      <w:r w:rsidR="00ED03CA" w:rsidRPr="00D159D6">
        <w:rPr>
          <w:i/>
          <w:iCs/>
        </w:rPr>
        <w:t>Screen:</w:t>
      </w:r>
      <w:r w:rsidRPr="00D159D6">
        <w:rPr>
          <w:i/>
          <w:iCs/>
        </w:rPr>
        <w:t xml:space="preserve"> OLED                   </w:t>
      </w:r>
      <w:r w:rsidR="00ED03CA" w:rsidRPr="00D159D6">
        <w:rPr>
          <w:i/>
          <w:iCs/>
        </w:rPr>
        <w:t xml:space="preserve">   </w:t>
      </w:r>
    </w:p>
    <w:p w14:paraId="37F5C3C1" w14:textId="274DE23D" w:rsidR="00E07AA3" w:rsidRDefault="00272F46" w:rsidP="00E07AA3">
      <w:pPr>
        <w:rPr>
          <w:rFonts w:asciiTheme="minorHAnsi" w:hAnsiTheme="minorHAnsi" w:cstheme="minorHAnsi"/>
          <w:sz w:val="22"/>
          <w:szCs w:val="22"/>
          <w:lang w:val="en-US"/>
        </w:rPr>
      </w:pPr>
      <w:r>
        <w:rPr>
          <w:rFonts w:asciiTheme="minorHAnsi" w:hAnsiTheme="minorHAnsi" w:cstheme="minorHAnsi"/>
          <w:noProof/>
          <w:sz w:val="22"/>
          <w:szCs w:val="22"/>
          <w:lang w:val="en-US"/>
        </w:rPr>
        <w:drawing>
          <wp:inline distT="0" distB="0" distL="0" distR="0" wp14:anchorId="06E2B476" wp14:editId="624CA612">
            <wp:extent cx="2811061" cy="2651760"/>
            <wp:effectExtent l="0" t="0" r="0" b="2540"/>
            <wp:docPr id="2029113462" name="Picture 45" descr="A comparison of a pie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13462" name="Picture 45" descr="A comparison of a pie chart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915" cy="271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 w:val="22"/>
          <w:szCs w:val="22"/>
          <w:lang w:val="en-US"/>
        </w:rPr>
        <w:t xml:space="preserve">     </w:t>
      </w:r>
      <w:r>
        <w:rPr>
          <w:rFonts w:asciiTheme="minorHAnsi" w:hAnsiTheme="minorHAnsi" w:cstheme="minorHAnsi"/>
          <w:noProof/>
          <w:sz w:val="22"/>
          <w:szCs w:val="22"/>
          <w:lang w:val="en-US"/>
        </w:rPr>
        <w:drawing>
          <wp:inline distT="0" distB="0" distL="0" distR="0" wp14:anchorId="49215678" wp14:editId="3F3EABAB">
            <wp:extent cx="2838118" cy="2651760"/>
            <wp:effectExtent l="0" t="0" r="0" b="2540"/>
            <wp:docPr id="1493165713" name="Picture 46" descr="A comparison of a pie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65713" name="Picture 46" descr="A comparison of a pie chart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371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DEC3" w14:textId="77777777" w:rsidR="00B73C22" w:rsidRDefault="00B73C22" w:rsidP="00E07AA3">
      <w:pPr>
        <w:rPr>
          <w:rFonts w:asciiTheme="minorHAnsi" w:hAnsiTheme="minorHAnsi" w:cstheme="minorHAnsi"/>
          <w:sz w:val="22"/>
          <w:szCs w:val="22"/>
          <w:lang w:val="en-US"/>
        </w:rPr>
      </w:pPr>
    </w:p>
    <w:p w14:paraId="70166FA5" w14:textId="77777777" w:rsidR="00681DFB" w:rsidRDefault="00681DFB" w:rsidP="00E07AA3">
      <w:pPr>
        <w:rPr>
          <w:rFonts w:asciiTheme="minorHAnsi" w:hAnsiTheme="minorHAnsi" w:cstheme="minorHAnsi"/>
          <w:sz w:val="22"/>
          <w:szCs w:val="22"/>
          <w:lang w:val="en-US"/>
        </w:rPr>
      </w:pPr>
    </w:p>
    <w:p w14:paraId="3613AF8F" w14:textId="23415E25" w:rsidR="00B73C22" w:rsidRPr="00D159D6" w:rsidRDefault="00B73C22" w:rsidP="00E07AA3">
      <w:pPr>
        <w:rPr>
          <w:rFonts w:asciiTheme="minorHAnsi" w:hAnsiTheme="minorHAnsi" w:cstheme="minorHAnsi"/>
          <w:i/>
          <w:iCs/>
          <w:lang w:val="en-US"/>
        </w:rPr>
      </w:pPr>
      <w:r w:rsidRPr="00D159D6">
        <w:rPr>
          <w:rFonts w:asciiTheme="minorHAnsi" w:hAnsiTheme="minorHAnsi" w:cstheme="minorHAnsi"/>
          <w:i/>
          <w:iCs/>
          <w:sz w:val="22"/>
          <w:szCs w:val="22"/>
          <w:lang w:val="en-US"/>
        </w:rPr>
        <w:t xml:space="preserve">     </w:t>
      </w:r>
      <w:r w:rsidR="00272F46">
        <w:rPr>
          <w:rFonts w:asciiTheme="minorHAnsi" w:hAnsiTheme="minorHAnsi" w:cstheme="minorHAnsi"/>
          <w:i/>
          <w:iCs/>
          <w:sz w:val="22"/>
          <w:szCs w:val="22"/>
          <w:lang w:val="en-US"/>
        </w:rPr>
        <w:t xml:space="preserve">                      </w:t>
      </w:r>
      <w:r w:rsidRPr="00D159D6">
        <w:rPr>
          <w:rFonts w:asciiTheme="minorHAnsi" w:hAnsiTheme="minorHAnsi" w:cstheme="minorHAnsi"/>
          <w:i/>
          <w:iCs/>
          <w:sz w:val="22"/>
          <w:szCs w:val="22"/>
          <w:lang w:val="en-US"/>
        </w:rPr>
        <w:t xml:space="preserve">  </w:t>
      </w:r>
      <w:r w:rsidR="00272F46" w:rsidRPr="00D159D6">
        <w:rPr>
          <w:i/>
          <w:iCs/>
        </w:rPr>
        <w:t>Sound: Stereo</w:t>
      </w:r>
      <w:r w:rsidR="00272F46">
        <w:rPr>
          <w:i/>
          <w:iCs/>
        </w:rPr>
        <w:t xml:space="preserve">                                                     </w:t>
      </w:r>
      <w:r w:rsidR="00ED03CA" w:rsidRPr="00D159D6">
        <w:rPr>
          <w:rFonts w:asciiTheme="minorHAnsi" w:hAnsiTheme="minorHAnsi" w:cstheme="minorHAnsi"/>
          <w:i/>
          <w:iCs/>
          <w:sz w:val="22"/>
          <w:szCs w:val="22"/>
          <w:lang w:val="en-US"/>
        </w:rPr>
        <w:t xml:space="preserve">  </w:t>
      </w:r>
      <w:r w:rsidR="00ED03CA" w:rsidRPr="00D159D6">
        <w:rPr>
          <w:i/>
          <w:iCs/>
        </w:rPr>
        <w:t xml:space="preserve">Sound: </w:t>
      </w:r>
      <w:r w:rsidRPr="00D159D6">
        <w:rPr>
          <w:rFonts w:asciiTheme="minorHAnsi" w:hAnsiTheme="minorHAnsi" w:cstheme="minorHAnsi"/>
          <w:i/>
          <w:iCs/>
          <w:lang w:val="en-US"/>
        </w:rPr>
        <w:t xml:space="preserve">Atmos                                  </w:t>
      </w:r>
      <w:r w:rsidR="00272F46">
        <w:rPr>
          <w:rFonts w:asciiTheme="minorHAnsi" w:hAnsiTheme="minorHAnsi" w:cstheme="minorHAnsi"/>
          <w:i/>
          <w:iCs/>
          <w:noProof/>
          <w:lang w:val="en-US"/>
        </w:rPr>
        <w:drawing>
          <wp:inline distT="0" distB="0" distL="0" distR="0" wp14:anchorId="64860E2B" wp14:editId="4FAD1D02">
            <wp:extent cx="2853070" cy="2689225"/>
            <wp:effectExtent l="0" t="0" r="4445" b="3175"/>
            <wp:docPr id="1454068717" name="Picture 47" descr="A comparison of a pie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068717" name="Picture 47" descr="A comparison of a pie chart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324" cy="271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F46">
        <w:rPr>
          <w:rFonts w:asciiTheme="minorHAnsi" w:hAnsiTheme="minorHAnsi" w:cstheme="minorHAnsi"/>
          <w:i/>
          <w:iCs/>
          <w:lang w:val="en-US"/>
        </w:rPr>
        <w:t xml:space="preserve">   </w:t>
      </w:r>
      <w:r w:rsidR="00272F46">
        <w:rPr>
          <w:rFonts w:asciiTheme="minorHAnsi" w:hAnsiTheme="minorHAnsi" w:cstheme="minorHAnsi"/>
          <w:i/>
          <w:iCs/>
          <w:noProof/>
          <w:lang w:val="en-US"/>
        </w:rPr>
        <w:drawing>
          <wp:inline distT="0" distB="0" distL="0" distR="0" wp14:anchorId="3EE9E7DC" wp14:editId="057E0C5E">
            <wp:extent cx="2807509" cy="2653886"/>
            <wp:effectExtent l="0" t="0" r="0" b="635"/>
            <wp:docPr id="1989438464" name="Picture 48" descr="A comparison of a pie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38464" name="Picture 48" descr="A comparison of a pie chart&#10;&#10;AI-generated content may be incorrect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446" cy="270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48BA" w14:textId="328ACCAB" w:rsidR="00B73C22" w:rsidRDefault="00B73C22" w:rsidP="00E07AA3">
      <w:pPr>
        <w:rPr>
          <w:rFonts w:asciiTheme="minorHAnsi" w:hAnsiTheme="minorHAnsi" w:cstheme="minorHAnsi"/>
          <w:sz w:val="22"/>
          <w:szCs w:val="22"/>
          <w:lang w:val="en-US"/>
        </w:rPr>
      </w:pPr>
    </w:p>
    <w:p w14:paraId="6F69CA6F" w14:textId="77777777" w:rsidR="00681DFB" w:rsidRDefault="00272F46" w:rsidP="00272F46">
      <w:pPr>
        <w:rPr>
          <w:rFonts w:asciiTheme="minorHAnsi" w:hAnsiTheme="minorHAnsi" w:cstheme="minorHAnsi"/>
          <w:i/>
          <w:iCs/>
          <w:lang w:val="en-US"/>
        </w:rPr>
      </w:pPr>
      <w:r>
        <w:rPr>
          <w:rFonts w:asciiTheme="minorHAnsi" w:hAnsiTheme="minorHAnsi" w:cstheme="minorHAnsi"/>
          <w:i/>
          <w:iCs/>
          <w:lang w:val="en-US"/>
        </w:rPr>
        <w:t xml:space="preserve">                      </w:t>
      </w:r>
    </w:p>
    <w:p w14:paraId="22A73D4C" w14:textId="77777777" w:rsidR="00681DFB" w:rsidRDefault="00681DFB" w:rsidP="00272F46">
      <w:pPr>
        <w:rPr>
          <w:rFonts w:asciiTheme="minorHAnsi" w:hAnsiTheme="minorHAnsi" w:cstheme="minorHAnsi"/>
          <w:i/>
          <w:iCs/>
          <w:lang w:val="en-US"/>
        </w:rPr>
      </w:pPr>
    </w:p>
    <w:p w14:paraId="3AC28D6D" w14:textId="77777777" w:rsidR="00681DFB" w:rsidRDefault="00681DFB" w:rsidP="00272F46">
      <w:pPr>
        <w:rPr>
          <w:rFonts w:asciiTheme="minorHAnsi" w:hAnsiTheme="minorHAnsi" w:cstheme="minorHAnsi"/>
          <w:i/>
          <w:iCs/>
          <w:lang w:val="en-US"/>
        </w:rPr>
      </w:pPr>
    </w:p>
    <w:p w14:paraId="0A59C747" w14:textId="3DEB6499" w:rsidR="00272F46" w:rsidRPr="00D159D6" w:rsidRDefault="00681DFB" w:rsidP="00272F46">
      <w:pPr>
        <w:rPr>
          <w:rFonts w:asciiTheme="minorHAnsi" w:hAnsiTheme="minorHAnsi" w:cstheme="minorHAnsi"/>
          <w:i/>
          <w:iCs/>
          <w:lang w:val="en-US"/>
        </w:rPr>
      </w:pPr>
      <w:r>
        <w:rPr>
          <w:rFonts w:asciiTheme="minorHAnsi" w:hAnsiTheme="minorHAnsi" w:cstheme="minorHAnsi"/>
          <w:i/>
          <w:iCs/>
          <w:lang w:val="en-US"/>
        </w:rPr>
        <w:lastRenderedPageBreak/>
        <w:t xml:space="preserve">                      </w:t>
      </w:r>
      <w:r w:rsidR="00272F46">
        <w:rPr>
          <w:rFonts w:asciiTheme="minorHAnsi" w:hAnsiTheme="minorHAnsi" w:cstheme="minorHAnsi"/>
          <w:i/>
          <w:iCs/>
          <w:lang w:val="en-US"/>
        </w:rPr>
        <w:t xml:space="preserve">       </w:t>
      </w:r>
      <w:r w:rsidR="00272F46" w:rsidRPr="00D159D6">
        <w:rPr>
          <w:rFonts w:asciiTheme="minorHAnsi" w:hAnsiTheme="minorHAnsi" w:cstheme="minorHAnsi"/>
          <w:i/>
          <w:iCs/>
          <w:lang w:val="en-US"/>
        </w:rPr>
        <w:t xml:space="preserve">Dual Sim                       </w:t>
      </w:r>
      <w:r w:rsidR="00272F46">
        <w:rPr>
          <w:rFonts w:asciiTheme="minorHAnsi" w:hAnsiTheme="minorHAnsi" w:cstheme="minorHAnsi"/>
          <w:i/>
          <w:iCs/>
          <w:lang w:val="en-US"/>
        </w:rPr>
        <w:t xml:space="preserve">                                     </w:t>
      </w:r>
      <w:r w:rsidR="00272F46" w:rsidRPr="00D159D6">
        <w:rPr>
          <w:rFonts w:asciiTheme="minorHAnsi" w:hAnsiTheme="minorHAnsi" w:cstheme="minorHAnsi"/>
          <w:i/>
          <w:iCs/>
          <w:lang w:val="en-US"/>
        </w:rPr>
        <w:t xml:space="preserve">  Camera: 60MP</w:t>
      </w:r>
    </w:p>
    <w:p w14:paraId="65D7C852" w14:textId="7C01D449" w:rsidR="00ED03CA" w:rsidRDefault="00272F46" w:rsidP="00E07AA3">
      <w:pPr>
        <w:rPr>
          <w:rFonts w:asciiTheme="minorHAnsi" w:hAnsiTheme="minorHAnsi" w:cstheme="minorHAnsi"/>
          <w:sz w:val="22"/>
          <w:szCs w:val="22"/>
          <w:lang w:val="en-US"/>
        </w:rPr>
      </w:pPr>
      <w:r>
        <w:rPr>
          <w:rFonts w:asciiTheme="minorHAnsi" w:hAnsiTheme="minorHAnsi" w:cstheme="minorHAnsi"/>
          <w:noProof/>
          <w:sz w:val="22"/>
          <w:szCs w:val="22"/>
          <w:lang w:val="en-US"/>
        </w:rPr>
        <w:drawing>
          <wp:inline distT="0" distB="0" distL="0" distR="0" wp14:anchorId="1ABE811F" wp14:editId="1DBD62A5">
            <wp:extent cx="2825220" cy="2668180"/>
            <wp:effectExtent l="0" t="0" r="0" b="0"/>
            <wp:docPr id="2065914107" name="Picture 49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914107" name="Picture 49" descr="A screenshot of a graph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561" cy="272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 w:val="22"/>
          <w:szCs w:val="22"/>
          <w:lang w:val="en-US"/>
        </w:rPr>
        <w:t xml:space="preserve">      </w:t>
      </w:r>
      <w:r>
        <w:rPr>
          <w:rFonts w:asciiTheme="minorHAnsi" w:hAnsiTheme="minorHAnsi" w:cstheme="minorHAnsi"/>
          <w:noProof/>
          <w:sz w:val="22"/>
          <w:szCs w:val="22"/>
          <w:lang w:val="en-US"/>
        </w:rPr>
        <w:drawing>
          <wp:inline distT="0" distB="0" distL="0" distR="0" wp14:anchorId="63EEB166" wp14:editId="35E4988E">
            <wp:extent cx="2801544" cy="2643389"/>
            <wp:effectExtent l="0" t="0" r="5715" b="0"/>
            <wp:docPr id="1289702666" name="Picture 50" descr="A comparison of a pie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02666" name="Picture 50" descr="A comparison of a pie chart&#10;&#10;AI-generated content may be incorrect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623" cy="270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F16F" w14:textId="77777777" w:rsidR="001C50FC" w:rsidRDefault="001C50FC" w:rsidP="00E07AA3">
      <w:pPr>
        <w:rPr>
          <w:rFonts w:asciiTheme="minorHAnsi" w:hAnsiTheme="minorHAnsi" w:cstheme="minorHAnsi"/>
          <w:sz w:val="22"/>
          <w:szCs w:val="22"/>
          <w:lang w:val="en-US"/>
        </w:rPr>
      </w:pPr>
    </w:p>
    <w:tbl>
      <w:tblPr>
        <w:tblStyle w:val="ReportTable"/>
        <w:tblpPr w:leftFromText="180" w:rightFromText="180" w:vertAnchor="text" w:horzAnchor="margin" w:tblpY="169"/>
        <w:tblW w:w="5000" w:type="pct"/>
        <w:tblLook w:val="04A0" w:firstRow="1" w:lastRow="0" w:firstColumn="1" w:lastColumn="0" w:noHBand="0" w:noVBand="1"/>
      </w:tblPr>
      <w:tblGrid>
        <w:gridCol w:w="1383"/>
        <w:gridCol w:w="936"/>
        <w:gridCol w:w="1168"/>
        <w:gridCol w:w="1135"/>
        <w:gridCol w:w="2322"/>
        <w:gridCol w:w="2285"/>
      </w:tblGrid>
      <w:tr w:rsidR="00681DFB" w:rsidRPr="00BA0D4E" w14:paraId="738F741D" w14:textId="77777777" w:rsidTr="00681D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2" w:type="dxa"/>
          </w:tcPr>
          <w:p w14:paraId="1AD14FAF" w14:textId="68C16BDA" w:rsidR="00681DFB" w:rsidRPr="00ED03CA" w:rsidRDefault="00681DFB" w:rsidP="00ED03CA">
            <w:pPr>
              <w:pStyle w:val="p1"/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New level</w:t>
            </w:r>
          </w:p>
        </w:tc>
        <w:tc>
          <w:tcPr>
            <w:tcW w:w="942" w:type="dxa"/>
          </w:tcPr>
          <w:p w14:paraId="47BCF0DE" w14:textId="0F108DE3" w:rsidR="00681DFB" w:rsidRPr="00ED03CA" w:rsidRDefault="00681DFB" w:rsidP="00903A9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1"/>
              </w:rPr>
            </w:pPr>
            <w:r w:rsidRPr="00ED03CA">
              <w:rPr>
                <w:sz w:val="24"/>
                <w:szCs w:val="21"/>
              </w:rPr>
              <w:t>Cost</w:t>
            </w:r>
            <w:r>
              <w:rPr>
                <w:sz w:val="24"/>
                <w:szCs w:val="21"/>
              </w:rPr>
              <w:t xml:space="preserve"> </w:t>
            </w:r>
            <w:r w:rsidRPr="00ED03CA">
              <w:rPr>
                <w:sz w:val="24"/>
                <w:szCs w:val="21"/>
              </w:rPr>
              <w:t>(</w:t>
            </w:r>
            <w:r w:rsidRPr="00ED03CA">
              <w:rPr>
                <w:bCs/>
                <w:sz w:val="24"/>
                <w:szCs w:val="21"/>
              </w:rPr>
              <w:t>$)</w:t>
            </w:r>
          </w:p>
        </w:tc>
        <w:tc>
          <w:tcPr>
            <w:tcW w:w="1168" w:type="dxa"/>
          </w:tcPr>
          <w:p w14:paraId="03C56112" w14:textId="0BAA540A" w:rsidR="00681DFB" w:rsidRPr="00ED03CA" w:rsidRDefault="00681DFB" w:rsidP="00903A9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sz w:val="22"/>
                <w:szCs w:val="20"/>
              </w:rPr>
              <w:t>First Choice share(%)</w:t>
            </w:r>
          </w:p>
        </w:tc>
        <w:tc>
          <w:tcPr>
            <w:tcW w:w="1147" w:type="dxa"/>
          </w:tcPr>
          <w:p w14:paraId="367145A6" w14:textId="3474E6C2" w:rsidR="00681DFB" w:rsidRPr="00ED03CA" w:rsidRDefault="00681DFB" w:rsidP="00903A9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1"/>
              </w:rPr>
            </w:pPr>
            <w:r w:rsidRPr="00ED03CA">
              <w:rPr>
                <w:sz w:val="24"/>
                <w:szCs w:val="21"/>
              </w:rPr>
              <w:t>Logit share (%)</w:t>
            </w:r>
          </w:p>
        </w:tc>
        <w:tc>
          <w:tcPr>
            <w:tcW w:w="2378" w:type="dxa"/>
          </w:tcPr>
          <w:p w14:paraId="3289B258" w14:textId="77777777" w:rsidR="00681DFB" w:rsidRPr="00ED03CA" w:rsidRDefault="00681DFB" w:rsidP="00903A9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1"/>
              </w:rPr>
            </w:pPr>
            <w:r w:rsidRPr="00ED03CA">
              <w:rPr>
                <w:bCs/>
                <w:sz w:val="24"/>
                <w:szCs w:val="21"/>
              </w:rPr>
              <w:t>Revenue (M$)</w:t>
            </w:r>
          </w:p>
        </w:tc>
        <w:tc>
          <w:tcPr>
            <w:tcW w:w="2329" w:type="dxa"/>
          </w:tcPr>
          <w:p w14:paraId="678BA6EB" w14:textId="77777777" w:rsidR="00681DFB" w:rsidRPr="00ED03CA" w:rsidRDefault="00681DFB" w:rsidP="00903A9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1"/>
              </w:rPr>
            </w:pPr>
            <w:r w:rsidRPr="00ED03CA">
              <w:rPr>
                <w:bCs/>
                <w:sz w:val="24"/>
                <w:szCs w:val="21"/>
              </w:rPr>
              <w:t>Profit(M$)</w:t>
            </w:r>
          </w:p>
        </w:tc>
      </w:tr>
      <w:tr w:rsidR="00681DFB" w:rsidRPr="00BA0D4E" w14:paraId="3FA74701" w14:textId="77777777" w:rsidTr="00681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2" w:type="dxa"/>
          </w:tcPr>
          <w:p w14:paraId="30B893D8" w14:textId="18119324" w:rsidR="00681DFB" w:rsidRPr="00D159D6" w:rsidRDefault="00681DFB" w:rsidP="00ED03CA">
            <w:pPr>
              <w:rPr>
                <w:sz w:val="22"/>
                <w:szCs w:val="22"/>
              </w:rPr>
            </w:pPr>
            <w:r w:rsidRPr="00D159D6">
              <w:rPr>
                <w:sz w:val="22"/>
                <w:szCs w:val="22"/>
              </w:rPr>
              <w:t>QLED</w:t>
            </w:r>
          </w:p>
        </w:tc>
        <w:tc>
          <w:tcPr>
            <w:tcW w:w="942" w:type="dxa"/>
          </w:tcPr>
          <w:p w14:paraId="6100E59F" w14:textId="63FF124C" w:rsidR="00681DFB" w:rsidRPr="00D159D6" w:rsidRDefault="00681DFB" w:rsidP="00ED03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159D6">
              <w:rPr>
                <w:sz w:val="22"/>
                <w:szCs w:val="22"/>
              </w:rPr>
              <w:t>220</w:t>
            </w:r>
          </w:p>
        </w:tc>
        <w:tc>
          <w:tcPr>
            <w:tcW w:w="1168" w:type="dxa"/>
          </w:tcPr>
          <w:p w14:paraId="43ECFE51" w14:textId="67DC3D1D" w:rsidR="00681DFB" w:rsidRPr="00D159D6" w:rsidRDefault="00681DFB" w:rsidP="00ED03CA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4.83</w:t>
            </w:r>
          </w:p>
        </w:tc>
        <w:tc>
          <w:tcPr>
            <w:tcW w:w="1147" w:type="dxa"/>
          </w:tcPr>
          <w:p w14:paraId="7A75FD18" w14:textId="462992AE" w:rsidR="00681DFB" w:rsidRPr="00D159D6" w:rsidRDefault="00681DFB" w:rsidP="00ED03CA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159D6">
              <w:rPr>
                <w:sz w:val="22"/>
                <w:szCs w:val="22"/>
              </w:rPr>
              <w:t>7.33</w:t>
            </w:r>
          </w:p>
        </w:tc>
        <w:tc>
          <w:tcPr>
            <w:tcW w:w="2378" w:type="dxa"/>
          </w:tcPr>
          <w:p w14:paraId="1B7B76FC" w14:textId="10E14F45" w:rsidR="00681DFB" w:rsidRPr="00D159D6" w:rsidRDefault="00681DFB" w:rsidP="00D159D6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159D6">
              <w:rPr>
                <w:sz w:val="22"/>
                <w:szCs w:val="22"/>
              </w:rPr>
              <w:t>350 × 10M × 0.0733</w:t>
            </w:r>
            <w:r w:rsidRPr="00D159D6">
              <w:rPr>
                <w:sz w:val="22"/>
                <w:szCs w:val="22"/>
              </w:rPr>
              <w:t xml:space="preserve"> </w:t>
            </w:r>
            <w:r w:rsidRPr="00D159D6">
              <w:rPr>
                <w:sz w:val="22"/>
                <w:szCs w:val="22"/>
              </w:rPr>
              <w:t>= 256.55</w:t>
            </w:r>
          </w:p>
        </w:tc>
        <w:tc>
          <w:tcPr>
            <w:tcW w:w="2329" w:type="dxa"/>
          </w:tcPr>
          <w:p w14:paraId="6A905F5C" w14:textId="381C5D44" w:rsidR="00681DFB" w:rsidRPr="00D159D6" w:rsidRDefault="00681DFB" w:rsidP="00D159D6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159D6">
              <w:rPr>
                <w:sz w:val="22"/>
                <w:szCs w:val="22"/>
              </w:rPr>
              <w:t>(350-2</w:t>
            </w:r>
            <w:r w:rsidRPr="00D159D6">
              <w:rPr>
                <w:sz w:val="22"/>
                <w:szCs w:val="22"/>
              </w:rPr>
              <w:t>2</w:t>
            </w:r>
            <w:r w:rsidRPr="00D159D6">
              <w:rPr>
                <w:sz w:val="22"/>
                <w:szCs w:val="22"/>
              </w:rPr>
              <w:t>0) × 10M × 0.134 = 95.29</w:t>
            </w:r>
          </w:p>
        </w:tc>
      </w:tr>
      <w:tr w:rsidR="00681DFB" w:rsidRPr="00BA0D4E" w14:paraId="7F51A235" w14:textId="77777777" w:rsidTr="00681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2" w:type="dxa"/>
          </w:tcPr>
          <w:p w14:paraId="5080D0B3" w14:textId="306F5008" w:rsidR="00681DFB" w:rsidRPr="00D159D6" w:rsidRDefault="00681DFB" w:rsidP="00ED03CA">
            <w:pPr>
              <w:rPr>
                <w:sz w:val="22"/>
                <w:szCs w:val="22"/>
              </w:rPr>
            </w:pPr>
            <w:r w:rsidRPr="00D159D6">
              <w:rPr>
                <w:sz w:val="22"/>
                <w:szCs w:val="22"/>
              </w:rPr>
              <w:t>OLED</w:t>
            </w:r>
          </w:p>
        </w:tc>
        <w:tc>
          <w:tcPr>
            <w:tcW w:w="942" w:type="dxa"/>
          </w:tcPr>
          <w:p w14:paraId="5A9F24A6" w14:textId="508BB5CA" w:rsidR="00681DFB" w:rsidRPr="00D159D6" w:rsidRDefault="00681DFB" w:rsidP="00ED03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159D6">
              <w:rPr>
                <w:sz w:val="22"/>
                <w:szCs w:val="22"/>
              </w:rPr>
              <w:t>240</w:t>
            </w:r>
          </w:p>
        </w:tc>
        <w:tc>
          <w:tcPr>
            <w:tcW w:w="1168" w:type="dxa"/>
          </w:tcPr>
          <w:p w14:paraId="79A83E79" w14:textId="3C486A8F" w:rsidR="00681DFB" w:rsidRPr="00D159D6" w:rsidRDefault="00681DFB" w:rsidP="00ED03CA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6.25</w:t>
            </w:r>
          </w:p>
        </w:tc>
        <w:tc>
          <w:tcPr>
            <w:tcW w:w="1147" w:type="dxa"/>
          </w:tcPr>
          <w:p w14:paraId="264DCB26" w14:textId="75E552D9" w:rsidR="00681DFB" w:rsidRPr="00D159D6" w:rsidRDefault="00681DFB" w:rsidP="00ED03CA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159D6">
              <w:rPr>
                <w:sz w:val="22"/>
                <w:szCs w:val="22"/>
              </w:rPr>
              <w:t>10.14</w:t>
            </w:r>
          </w:p>
        </w:tc>
        <w:tc>
          <w:tcPr>
            <w:tcW w:w="2378" w:type="dxa"/>
          </w:tcPr>
          <w:p w14:paraId="1177384A" w14:textId="15C45151" w:rsidR="00681DFB" w:rsidRPr="00D159D6" w:rsidRDefault="00681DFB" w:rsidP="00D159D6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159D6">
              <w:rPr>
                <w:sz w:val="22"/>
                <w:szCs w:val="22"/>
              </w:rPr>
              <w:t>350 × 10M × 0.1014</w:t>
            </w:r>
            <w:r w:rsidRPr="00D159D6">
              <w:rPr>
                <w:sz w:val="22"/>
                <w:szCs w:val="22"/>
              </w:rPr>
              <w:t xml:space="preserve"> </w:t>
            </w:r>
            <w:r w:rsidRPr="00D159D6">
              <w:rPr>
                <w:sz w:val="22"/>
                <w:szCs w:val="22"/>
              </w:rPr>
              <w:t>= 354.90</w:t>
            </w:r>
          </w:p>
        </w:tc>
        <w:tc>
          <w:tcPr>
            <w:tcW w:w="2329" w:type="dxa"/>
          </w:tcPr>
          <w:p w14:paraId="25B72D4D" w14:textId="3440E19F" w:rsidR="00681DFB" w:rsidRPr="00D159D6" w:rsidRDefault="00681DFB" w:rsidP="00D159D6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159D6">
              <w:rPr>
                <w:sz w:val="22"/>
                <w:szCs w:val="22"/>
              </w:rPr>
              <w:t>(350-2</w:t>
            </w:r>
            <w:r w:rsidRPr="00D159D6">
              <w:rPr>
                <w:sz w:val="22"/>
                <w:szCs w:val="22"/>
              </w:rPr>
              <w:t>4</w:t>
            </w:r>
            <w:r w:rsidRPr="00D159D6">
              <w:rPr>
                <w:sz w:val="22"/>
                <w:szCs w:val="22"/>
              </w:rPr>
              <w:t>0) × 10M × 0.168 = 111.54</w:t>
            </w:r>
          </w:p>
        </w:tc>
      </w:tr>
      <w:tr w:rsidR="00681DFB" w:rsidRPr="00BA0D4E" w14:paraId="46BA5C12" w14:textId="77777777" w:rsidTr="00681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2" w:type="dxa"/>
          </w:tcPr>
          <w:p w14:paraId="28F28514" w14:textId="4179CB96" w:rsidR="00681DFB" w:rsidRPr="00D159D6" w:rsidRDefault="00681DFB" w:rsidP="00ED03CA">
            <w:pPr>
              <w:rPr>
                <w:sz w:val="22"/>
                <w:szCs w:val="22"/>
              </w:rPr>
            </w:pPr>
            <w:r w:rsidRPr="00D159D6">
              <w:rPr>
                <w:sz w:val="22"/>
                <w:szCs w:val="22"/>
              </w:rPr>
              <w:t>Stereo</w:t>
            </w:r>
          </w:p>
        </w:tc>
        <w:tc>
          <w:tcPr>
            <w:tcW w:w="942" w:type="dxa"/>
          </w:tcPr>
          <w:p w14:paraId="3445C647" w14:textId="4ED0EF30" w:rsidR="00681DFB" w:rsidRPr="00D159D6" w:rsidRDefault="00681DFB" w:rsidP="00ED03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159D6">
              <w:rPr>
                <w:sz w:val="22"/>
                <w:szCs w:val="22"/>
              </w:rPr>
              <w:t>210</w:t>
            </w:r>
          </w:p>
        </w:tc>
        <w:tc>
          <w:tcPr>
            <w:tcW w:w="1168" w:type="dxa"/>
          </w:tcPr>
          <w:p w14:paraId="0F41D62F" w14:textId="16B5900D" w:rsidR="00681DFB" w:rsidRPr="00D159D6" w:rsidRDefault="00681DFB" w:rsidP="00ED03CA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8.24</w:t>
            </w:r>
          </w:p>
        </w:tc>
        <w:tc>
          <w:tcPr>
            <w:tcW w:w="1147" w:type="dxa"/>
          </w:tcPr>
          <w:p w14:paraId="73D473DF" w14:textId="46719A86" w:rsidR="00681DFB" w:rsidRPr="00D159D6" w:rsidRDefault="00681DFB" w:rsidP="00ED03CA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159D6">
              <w:rPr>
                <w:sz w:val="22"/>
                <w:szCs w:val="22"/>
              </w:rPr>
              <w:t>13.84</w:t>
            </w:r>
          </w:p>
        </w:tc>
        <w:tc>
          <w:tcPr>
            <w:tcW w:w="2378" w:type="dxa"/>
          </w:tcPr>
          <w:p w14:paraId="386E294C" w14:textId="02DD8413" w:rsidR="00681DFB" w:rsidRPr="00D159D6" w:rsidRDefault="00681DFB" w:rsidP="00D159D6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159D6">
              <w:rPr>
                <w:sz w:val="22"/>
                <w:szCs w:val="22"/>
              </w:rPr>
              <w:t>350 × 10M × 0.1384</w:t>
            </w:r>
            <w:r w:rsidRPr="00D159D6">
              <w:rPr>
                <w:sz w:val="22"/>
                <w:szCs w:val="22"/>
              </w:rPr>
              <w:t xml:space="preserve"> </w:t>
            </w:r>
            <w:r w:rsidRPr="00D159D6">
              <w:rPr>
                <w:sz w:val="22"/>
                <w:szCs w:val="22"/>
              </w:rPr>
              <w:t>= 484.40</w:t>
            </w:r>
          </w:p>
        </w:tc>
        <w:tc>
          <w:tcPr>
            <w:tcW w:w="2329" w:type="dxa"/>
          </w:tcPr>
          <w:p w14:paraId="7533290A" w14:textId="5A63C285" w:rsidR="00681DFB" w:rsidRPr="00D159D6" w:rsidRDefault="00681DFB" w:rsidP="00D159D6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159D6">
              <w:rPr>
                <w:sz w:val="22"/>
                <w:szCs w:val="22"/>
              </w:rPr>
              <w:t>(350-2</w:t>
            </w:r>
            <w:r w:rsidRPr="00D159D6">
              <w:rPr>
                <w:sz w:val="22"/>
                <w:szCs w:val="22"/>
              </w:rPr>
              <w:t>1</w:t>
            </w:r>
            <w:r w:rsidRPr="00D159D6">
              <w:rPr>
                <w:sz w:val="22"/>
                <w:szCs w:val="22"/>
              </w:rPr>
              <w:t>0) × 10M × 0.2148 = 193.76</w:t>
            </w:r>
          </w:p>
        </w:tc>
      </w:tr>
      <w:tr w:rsidR="00681DFB" w:rsidRPr="00BA0D4E" w14:paraId="7C7D6120" w14:textId="77777777" w:rsidTr="00681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2" w:type="dxa"/>
          </w:tcPr>
          <w:p w14:paraId="7E1B51B0" w14:textId="36F1E675" w:rsidR="00681DFB" w:rsidRPr="00D159D6" w:rsidRDefault="00681DFB" w:rsidP="00903A9D">
            <w:pPr>
              <w:rPr>
                <w:sz w:val="22"/>
                <w:szCs w:val="22"/>
              </w:rPr>
            </w:pPr>
            <w:r w:rsidRPr="00D159D6">
              <w:rPr>
                <w:sz w:val="22"/>
                <w:szCs w:val="22"/>
              </w:rPr>
              <w:t>Atmos</w:t>
            </w:r>
          </w:p>
        </w:tc>
        <w:tc>
          <w:tcPr>
            <w:tcW w:w="942" w:type="dxa"/>
          </w:tcPr>
          <w:p w14:paraId="6B504D4F" w14:textId="23670E3C" w:rsidR="00681DFB" w:rsidRPr="00D159D6" w:rsidRDefault="00681DFB" w:rsidP="00903A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159D6">
              <w:rPr>
                <w:sz w:val="22"/>
                <w:szCs w:val="22"/>
              </w:rPr>
              <w:t>2</w:t>
            </w:r>
            <w:r w:rsidRPr="00D159D6">
              <w:rPr>
                <w:sz w:val="22"/>
                <w:szCs w:val="22"/>
              </w:rPr>
              <w:t>4</w:t>
            </w:r>
            <w:r w:rsidRPr="00D159D6">
              <w:rPr>
                <w:sz w:val="22"/>
                <w:szCs w:val="22"/>
              </w:rPr>
              <w:t>0</w:t>
            </w:r>
          </w:p>
        </w:tc>
        <w:tc>
          <w:tcPr>
            <w:tcW w:w="1168" w:type="dxa"/>
          </w:tcPr>
          <w:p w14:paraId="1D95F164" w14:textId="3498B7FB" w:rsidR="00681DFB" w:rsidRPr="00D159D6" w:rsidRDefault="00681DFB" w:rsidP="00ED03CA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18.75</w:t>
            </w:r>
          </w:p>
        </w:tc>
        <w:tc>
          <w:tcPr>
            <w:tcW w:w="1147" w:type="dxa"/>
          </w:tcPr>
          <w:p w14:paraId="02B2C305" w14:textId="6BC271D5" w:rsidR="00681DFB" w:rsidRPr="00D159D6" w:rsidRDefault="00681DFB" w:rsidP="00ED03CA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2"/>
                <w:szCs w:val="22"/>
              </w:rPr>
            </w:pPr>
            <w:r w:rsidRPr="00D159D6">
              <w:rPr>
                <w:b/>
                <w:bCs/>
                <w:sz w:val="22"/>
                <w:szCs w:val="22"/>
              </w:rPr>
              <w:t>22.11</w:t>
            </w:r>
          </w:p>
        </w:tc>
        <w:tc>
          <w:tcPr>
            <w:tcW w:w="2378" w:type="dxa"/>
          </w:tcPr>
          <w:p w14:paraId="1EF038E9" w14:textId="6F1F4C10" w:rsidR="00681DFB" w:rsidRPr="00D159D6" w:rsidRDefault="00681DFB" w:rsidP="00D159D6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159D6">
              <w:rPr>
                <w:sz w:val="22"/>
                <w:szCs w:val="22"/>
              </w:rPr>
              <w:t>350 × 10M × 0.2211</w:t>
            </w:r>
            <w:r w:rsidRPr="00D159D6">
              <w:rPr>
                <w:sz w:val="22"/>
                <w:szCs w:val="22"/>
              </w:rPr>
              <w:t xml:space="preserve"> </w:t>
            </w:r>
            <w:r w:rsidRPr="00D159D6">
              <w:rPr>
                <w:sz w:val="22"/>
                <w:szCs w:val="22"/>
              </w:rPr>
              <w:t xml:space="preserve">= </w:t>
            </w:r>
            <w:r w:rsidRPr="00D159D6">
              <w:rPr>
                <w:b/>
                <w:bCs/>
                <w:sz w:val="22"/>
                <w:szCs w:val="22"/>
              </w:rPr>
              <w:t>773.85</w:t>
            </w:r>
          </w:p>
        </w:tc>
        <w:tc>
          <w:tcPr>
            <w:tcW w:w="2329" w:type="dxa"/>
          </w:tcPr>
          <w:p w14:paraId="00C40EEE" w14:textId="3B3F65C2" w:rsidR="00681DFB" w:rsidRPr="00D159D6" w:rsidRDefault="00681DFB" w:rsidP="00D159D6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159D6">
              <w:rPr>
                <w:sz w:val="22"/>
                <w:szCs w:val="22"/>
              </w:rPr>
              <w:t>(350-2</w:t>
            </w:r>
            <w:r w:rsidRPr="00D159D6">
              <w:rPr>
                <w:sz w:val="22"/>
                <w:szCs w:val="22"/>
              </w:rPr>
              <w:t>4</w:t>
            </w:r>
            <w:r w:rsidRPr="00D159D6">
              <w:rPr>
                <w:sz w:val="22"/>
                <w:szCs w:val="22"/>
              </w:rPr>
              <w:t xml:space="preserve">0) × 10M × 0.3133 = </w:t>
            </w:r>
            <w:r w:rsidRPr="00D159D6">
              <w:rPr>
                <w:b/>
                <w:bCs/>
                <w:sz w:val="22"/>
                <w:szCs w:val="22"/>
              </w:rPr>
              <w:t>243.21</w:t>
            </w:r>
          </w:p>
        </w:tc>
      </w:tr>
      <w:tr w:rsidR="00681DFB" w:rsidRPr="00BA0D4E" w14:paraId="65EAF9A5" w14:textId="77777777" w:rsidTr="00681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2" w:type="dxa"/>
          </w:tcPr>
          <w:p w14:paraId="43F2FD38" w14:textId="400BBED4" w:rsidR="00681DFB" w:rsidRPr="00D159D6" w:rsidRDefault="00681DFB" w:rsidP="00903A9D">
            <w:pPr>
              <w:rPr>
                <w:sz w:val="22"/>
                <w:szCs w:val="22"/>
              </w:rPr>
            </w:pPr>
            <w:r w:rsidRPr="00D159D6">
              <w:rPr>
                <w:sz w:val="22"/>
                <w:szCs w:val="22"/>
              </w:rPr>
              <w:t>DualSim</w:t>
            </w:r>
          </w:p>
        </w:tc>
        <w:tc>
          <w:tcPr>
            <w:tcW w:w="942" w:type="dxa"/>
          </w:tcPr>
          <w:p w14:paraId="1ACA852A" w14:textId="7E700F3C" w:rsidR="00681DFB" w:rsidRPr="00D159D6" w:rsidRDefault="00681DFB" w:rsidP="00903A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159D6">
              <w:rPr>
                <w:sz w:val="22"/>
                <w:szCs w:val="22"/>
              </w:rPr>
              <w:t>2</w:t>
            </w:r>
            <w:r w:rsidRPr="00D159D6">
              <w:rPr>
                <w:sz w:val="22"/>
                <w:szCs w:val="22"/>
              </w:rPr>
              <w:t>2</w:t>
            </w:r>
            <w:r w:rsidRPr="00D159D6">
              <w:rPr>
                <w:sz w:val="22"/>
                <w:szCs w:val="22"/>
              </w:rPr>
              <w:t>0</w:t>
            </w:r>
          </w:p>
        </w:tc>
        <w:tc>
          <w:tcPr>
            <w:tcW w:w="1168" w:type="dxa"/>
          </w:tcPr>
          <w:p w14:paraId="4EE0E53B" w14:textId="7452F59D" w:rsidR="00681DFB" w:rsidRPr="00D159D6" w:rsidRDefault="00681DFB" w:rsidP="00ED03CA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11.36</w:t>
            </w:r>
          </w:p>
        </w:tc>
        <w:tc>
          <w:tcPr>
            <w:tcW w:w="1147" w:type="dxa"/>
          </w:tcPr>
          <w:p w14:paraId="66634996" w14:textId="1C5A4A4B" w:rsidR="00681DFB" w:rsidRPr="00D159D6" w:rsidRDefault="00681DFB" w:rsidP="00ED03CA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159D6">
              <w:rPr>
                <w:sz w:val="22"/>
                <w:szCs w:val="22"/>
              </w:rPr>
              <w:t>12.69</w:t>
            </w:r>
          </w:p>
        </w:tc>
        <w:tc>
          <w:tcPr>
            <w:tcW w:w="2378" w:type="dxa"/>
          </w:tcPr>
          <w:p w14:paraId="0A0AFB94" w14:textId="6D6B3B13" w:rsidR="00681DFB" w:rsidRPr="00D159D6" w:rsidRDefault="00681DFB" w:rsidP="00D159D6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159D6">
              <w:rPr>
                <w:sz w:val="22"/>
                <w:szCs w:val="22"/>
              </w:rPr>
              <w:t>350 × 10M × 0.1269</w:t>
            </w:r>
            <w:r w:rsidRPr="00D159D6">
              <w:rPr>
                <w:sz w:val="22"/>
                <w:szCs w:val="22"/>
              </w:rPr>
              <w:t xml:space="preserve"> </w:t>
            </w:r>
            <w:r w:rsidRPr="00D159D6">
              <w:rPr>
                <w:sz w:val="22"/>
                <w:szCs w:val="22"/>
              </w:rPr>
              <w:t xml:space="preserve"> = 444.15</w:t>
            </w:r>
          </w:p>
        </w:tc>
        <w:tc>
          <w:tcPr>
            <w:tcW w:w="2329" w:type="dxa"/>
          </w:tcPr>
          <w:p w14:paraId="62620872" w14:textId="3C02646F" w:rsidR="00681DFB" w:rsidRPr="00D159D6" w:rsidRDefault="00681DFB" w:rsidP="00D159D6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159D6">
              <w:rPr>
                <w:sz w:val="22"/>
                <w:szCs w:val="22"/>
              </w:rPr>
              <w:t>(350-2</w:t>
            </w:r>
            <w:r w:rsidRPr="00D159D6">
              <w:rPr>
                <w:sz w:val="22"/>
                <w:szCs w:val="22"/>
              </w:rPr>
              <w:t>2</w:t>
            </w:r>
            <w:r w:rsidRPr="00D159D6">
              <w:rPr>
                <w:sz w:val="22"/>
                <w:szCs w:val="22"/>
              </w:rPr>
              <w:t>0) × 10M × 0.3968 = 164.97</w:t>
            </w:r>
          </w:p>
        </w:tc>
      </w:tr>
      <w:tr w:rsidR="00681DFB" w:rsidRPr="00F17DDB" w14:paraId="026647CB" w14:textId="77777777" w:rsidTr="00681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2" w:type="dxa"/>
          </w:tcPr>
          <w:p w14:paraId="52E167B9" w14:textId="77EF8519" w:rsidR="00681DFB" w:rsidRPr="00D159D6" w:rsidRDefault="00681DFB" w:rsidP="00903A9D">
            <w:pPr>
              <w:rPr>
                <w:sz w:val="22"/>
                <w:szCs w:val="22"/>
              </w:rPr>
            </w:pPr>
            <w:r w:rsidRPr="00D159D6">
              <w:rPr>
                <w:sz w:val="22"/>
                <w:szCs w:val="22"/>
              </w:rPr>
              <w:t>60MP</w:t>
            </w:r>
          </w:p>
        </w:tc>
        <w:tc>
          <w:tcPr>
            <w:tcW w:w="942" w:type="dxa"/>
          </w:tcPr>
          <w:p w14:paraId="54AB6F23" w14:textId="67992113" w:rsidR="00681DFB" w:rsidRPr="00D159D6" w:rsidRDefault="00681DFB" w:rsidP="00903A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159D6">
              <w:rPr>
                <w:sz w:val="22"/>
                <w:szCs w:val="22"/>
              </w:rPr>
              <w:t>2</w:t>
            </w:r>
            <w:r w:rsidRPr="00D159D6">
              <w:rPr>
                <w:sz w:val="22"/>
                <w:szCs w:val="22"/>
              </w:rPr>
              <w:t>6</w:t>
            </w:r>
            <w:r w:rsidRPr="00D159D6">
              <w:rPr>
                <w:sz w:val="22"/>
                <w:szCs w:val="22"/>
              </w:rPr>
              <w:t>0</w:t>
            </w:r>
          </w:p>
        </w:tc>
        <w:tc>
          <w:tcPr>
            <w:tcW w:w="1168" w:type="dxa"/>
          </w:tcPr>
          <w:p w14:paraId="7AE3C01E" w14:textId="78E65F0B" w:rsidR="00681DFB" w:rsidRPr="00D159D6" w:rsidRDefault="00681DFB" w:rsidP="00ED03CA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11.65</w:t>
            </w:r>
          </w:p>
        </w:tc>
        <w:tc>
          <w:tcPr>
            <w:tcW w:w="1147" w:type="dxa"/>
          </w:tcPr>
          <w:p w14:paraId="4FD36688" w14:textId="24C6D4F0" w:rsidR="00681DFB" w:rsidRPr="00D159D6" w:rsidRDefault="00681DFB" w:rsidP="00ED03CA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159D6">
              <w:rPr>
                <w:sz w:val="22"/>
                <w:szCs w:val="22"/>
              </w:rPr>
              <w:t>14.18</w:t>
            </w:r>
          </w:p>
        </w:tc>
        <w:tc>
          <w:tcPr>
            <w:tcW w:w="2378" w:type="dxa"/>
          </w:tcPr>
          <w:p w14:paraId="7C1160EB" w14:textId="4BE377D4" w:rsidR="00681DFB" w:rsidRPr="00D159D6" w:rsidRDefault="00681DFB" w:rsidP="00D159D6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159D6">
              <w:rPr>
                <w:sz w:val="22"/>
                <w:szCs w:val="22"/>
              </w:rPr>
              <w:t>350 × 10M × 0.1418</w:t>
            </w:r>
            <w:r w:rsidRPr="00D159D6">
              <w:rPr>
                <w:sz w:val="22"/>
                <w:szCs w:val="22"/>
              </w:rPr>
              <w:t xml:space="preserve"> </w:t>
            </w:r>
            <w:r w:rsidRPr="00D159D6">
              <w:rPr>
                <w:sz w:val="22"/>
                <w:szCs w:val="22"/>
              </w:rPr>
              <w:t>= 496.30</w:t>
            </w:r>
          </w:p>
        </w:tc>
        <w:tc>
          <w:tcPr>
            <w:tcW w:w="2329" w:type="dxa"/>
          </w:tcPr>
          <w:p w14:paraId="41C01EB1" w14:textId="78A4A2C6" w:rsidR="00681DFB" w:rsidRPr="00D159D6" w:rsidRDefault="00681DFB" w:rsidP="00D159D6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159D6">
              <w:rPr>
                <w:sz w:val="22"/>
                <w:szCs w:val="22"/>
              </w:rPr>
              <w:t>(350-2</w:t>
            </w:r>
            <w:r w:rsidRPr="00D159D6">
              <w:rPr>
                <w:sz w:val="22"/>
                <w:szCs w:val="22"/>
              </w:rPr>
              <w:t>6</w:t>
            </w:r>
            <w:r w:rsidRPr="00D159D6">
              <w:rPr>
                <w:sz w:val="22"/>
                <w:szCs w:val="22"/>
              </w:rPr>
              <w:t>0) × 10M × 0.4873 = 127.62</w:t>
            </w:r>
          </w:p>
        </w:tc>
      </w:tr>
    </w:tbl>
    <w:p w14:paraId="30F912B2" w14:textId="77777777" w:rsidR="00ED03CA" w:rsidRDefault="00ED03CA" w:rsidP="00E07AA3">
      <w:pPr>
        <w:rPr>
          <w:rFonts w:asciiTheme="minorHAnsi" w:hAnsiTheme="minorHAnsi" w:cstheme="minorHAnsi"/>
          <w:sz w:val="22"/>
          <w:szCs w:val="22"/>
          <w:lang w:val="en-US"/>
        </w:rPr>
      </w:pPr>
    </w:p>
    <w:p w14:paraId="5815E3EC" w14:textId="77777777" w:rsidR="00D159D6" w:rsidRDefault="00D159D6" w:rsidP="00E07AA3">
      <w:pPr>
        <w:rPr>
          <w:rFonts w:asciiTheme="minorHAnsi" w:hAnsiTheme="minorHAnsi" w:cstheme="minorHAnsi"/>
          <w:sz w:val="22"/>
          <w:szCs w:val="22"/>
          <w:lang w:val="en-US"/>
        </w:rPr>
      </w:pPr>
    </w:p>
    <w:p w14:paraId="17265081" w14:textId="5C22FE03" w:rsidR="00D159D6" w:rsidRPr="00D159D6" w:rsidRDefault="00D159D6" w:rsidP="00D159D6">
      <w:pPr>
        <w:pStyle w:val="ListBullet"/>
        <w:numPr>
          <w:ilvl w:val="0"/>
          <w:numId w:val="0"/>
        </w:numPr>
        <w:spacing w:before="240"/>
        <w:rPr>
          <w:b/>
          <w:bCs/>
          <w:sz w:val="32"/>
          <w:szCs w:val="32"/>
        </w:rPr>
      </w:pPr>
      <w:r w:rsidRPr="00631597">
        <w:rPr>
          <w:b/>
          <w:bCs/>
          <w:sz w:val="32"/>
          <w:szCs w:val="32"/>
        </w:rPr>
        <w:t xml:space="preserve">Conclusion: </w:t>
      </w:r>
    </w:p>
    <w:p w14:paraId="4BDBFEF7" w14:textId="77777777" w:rsidR="00681DFB" w:rsidRDefault="00D159D6" w:rsidP="00681DFB">
      <w:pPr>
        <w:pStyle w:val="p1"/>
        <w:rPr>
          <w:rFonts w:asciiTheme="minorHAnsi" w:hAnsiTheme="minorHAnsi" w:cstheme="minorHAnsi"/>
        </w:rPr>
      </w:pPr>
      <w:r w:rsidRPr="00D159D6">
        <w:rPr>
          <w:rFonts w:asciiTheme="minorHAnsi" w:hAnsiTheme="minorHAnsi" w:cstheme="minorHAnsi"/>
        </w:rPr>
        <w:t>In light of heightened competitive activity, Xiaomi’s best strategy is to:</w:t>
      </w:r>
      <w:r w:rsidR="00681DFB">
        <w:rPr>
          <w:rFonts w:asciiTheme="minorHAnsi" w:hAnsiTheme="minorHAnsi" w:cstheme="minorHAnsi"/>
        </w:rPr>
        <w:t xml:space="preserve"> </w:t>
      </w:r>
    </w:p>
    <w:p w14:paraId="6D18C2D2" w14:textId="7A989D6B" w:rsidR="00D159D6" w:rsidRPr="00681DFB" w:rsidRDefault="00D159D6" w:rsidP="00681DFB">
      <w:pPr>
        <w:pStyle w:val="p1"/>
        <w:rPr>
          <w:rFonts w:asciiTheme="minorHAnsi" w:hAnsiTheme="minorHAnsi" w:cstheme="minorHAnsi"/>
        </w:rPr>
      </w:pPr>
      <w:r w:rsidRPr="00D159D6">
        <w:rPr>
          <w:rFonts w:asciiTheme="minorHAnsi" w:hAnsiTheme="minorHAnsi" w:cstheme="minorHAnsi"/>
          <w:b/>
          <w:bCs/>
          <w:color w:val="0E0E0E"/>
        </w:rPr>
        <w:t>Upgrade Sound from Mono to Atmos</w:t>
      </w:r>
    </w:p>
    <w:p w14:paraId="69F6E826" w14:textId="77777777" w:rsidR="00D159D6" w:rsidRPr="00D159D6" w:rsidRDefault="00D159D6" w:rsidP="00D159D6">
      <w:pPr>
        <w:pStyle w:val="p1"/>
        <w:rPr>
          <w:rFonts w:asciiTheme="minorHAnsi" w:hAnsiTheme="minorHAnsi" w:cstheme="minorHAnsi"/>
        </w:rPr>
      </w:pPr>
      <w:r w:rsidRPr="00D159D6">
        <w:rPr>
          <w:rFonts w:asciiTheme="minorHAnsi" w:hAnsiTheme="minorHAnsi" w:cstheme="minorHAnsi"/>
        </w:rPr>
        <w:lastRenderedPageBreak/>
        <w:t>This option results in:</w:t>
      </w:r>
    </w:p>
    <w:p w14:paraId="4034EF5E" w14:textId="77777777" w:rsidR="00D159D6" w:rsidRPr="00D159D6" w:rsidRDefault="00D159D6" w:rsidP="00D159D6">
      <w:pPr>
        <w:pStyle w:val="p1"/>
        <w:numPr>
          <w:ilvl w:val="0"/>
          <w:numId w:val="31"/>
        </w:numPr>
        <w:rPr>
          <w:rFonts w:asciiTheme="minorHAnsi" w:hAnsiTheme="minorHAnsi" w:cstheme="minorHAnsi"/>
        </w:rPr>
      </w:pPr>
      <w:r w:rsidRPr="00D159D6">
        <w:rPr>
          <w:rFonts w:asciiTheme="minorHAnsi" w:hAnsiTheme="minorHAnsi" w:cstheme="minorHAnsi"/>
        </w:rPr>
        <w:t xml:space="preserve">The </w:t>
      </w:r>
      <w:r w:rsidRPr="00D159D6">
        <w:rPr>
          <w:rStyle w:val="s1"/>
          <w:rFonts w:asciiTheme="minorHAnsi" w:eastAsiaTheme="majorEastAsia" w:hAnsiTheme="minorHAnsi" w:cstheme="minorHAnsi"/>
          <w:b/>
          <w:bCs/>
        </w:rPr>
        <w:t>highest profit</w:t>
      </w:r>
      <w:r w:rsidRPr="00D159D6">
        <w:rPr>
          <w:rFonts w:asciiTheme="minorHAnsi" w:hAnsiTheme="minorHAnsi" w:cstheme="minorHAnsi"/>
        </w:rPr>
        <w:t xml:space="preserve"> among all single-attribute upgrades: </w:t>
      </w:r>
      <w:r w:rsidRPr="00D159D6">
        <w:rPr>
          <w:rStyle w:val="s1"/>
          <w:rFonts w:asciiTheme="minorHAnsi" w:eastAsiaTheme="majorEastAsia" w:hAnsiTheme="minorHAnsi" w:cstheme="minorHAnsi"/>
          <w:b/>
          <w:bCs/>
        </w:rPr>
        <w:t>$243.2 million</w:t>
      </w:r>
    </w:p>
    <w:p w14:paraId="49CFC2C3" w14:textId="77777777" w:rsidR="00D159D6" w:rsidRPr="00D159D6" w:rsidRDefault="00D159D6" w:rsidP="00D159D6">
      <w:pPr>
        <w:pStyle w:val="p1"/>
        <w:numPr>
          <w:ilvl w:val="0"/>
          <w:numId w:val="31"/>
        </w:numPr>
        <w:rPr>
          <w:rFonts w:asciiTheme="minorHAnsi" w:hAnsiTheme="minorHAnsi" w:cstheme="minorHAnsi"/>
        </w:rPr>
      </w:pPr>
      <w:r w:rsidRPr="00D159D6">
        <w:rPr>
          <w:rStyle w:val="s1"/>
          <w:rFonts w:asciiTheme="minorHAnsi" w:eastAsiaTheme="majorEastAsia" w:hAnsiTheme="minorHAnsi" w:cstheme="minorHAnsi"/>
        </w:rPr>
        <w:t xml:space="preserve">A strong </w:t>
      </w:r>
      <w:r w:rsidRPr="00D159D6">
        <w:rPr>
          <w:rFonts w:asciiTheme="minorHAnsi" w:hAnsiTheme="minorHAnsi" w:cstheme="minorHAnsi"/>
          <w:b/>
          <w:bCs/>
        </w:rPr>
        <w:t>Logit market share</w:t>
      </w:r>
      <w:r w:rsidRPr="00D159D6">
        <w:rPr>
          <w:rStyle w:val="s1"/>
          <w:rFonts w:asciiTheme="minorHAnsi" w:eastAsiaTheme="majorEastAsia" w:hAnsiTheme="minorHAnsi" w:cstheme="minorHAnsi"/>
        </w:rPr>
        <w:t xml:space="preserve"> of </w:t>
      </w:r>
      <w:r w:rsidRPr="00D159D6">
        <w:rPr>
          <w:rFonts w:asciiTheme="minorHAnsi" w:hAnsiTheme="minorHAnsi" w:cstheme="minorHAnsi"/>
          <w:b/>
          <w:bCs/>
        </w:rPr>
        <w:t>22.11%</w:t>
      </w:r>
    </w:p>
    <w:p w14:paraId="7CA3C423" w14:textId="12BFA199" w:rsidR="00D159D6" w:rsidRPr="00D159D6" w:rsidRDefault="00D159D6" w:rsidP="00D159D6">
      <w:pPr>
        <w:rPr>
          <w:rFonts w:asciiTheme="minorHAnsi" w:hAnsiTheme="minorHAnsi" w:cstheme="minorHAnsi"/>
          <w:color w:val="0E0E0E"/>
        </w:rPr>
      </w:pPr>
      <w:r w:rsidRPr="00D159D6">
        <w:rPr>
          <w:rFonts w:asciiTheme="minorHAnsi" w:hAnsiTheme="minorHAnsi" w:cstheme="minorHAnsi"/>
          <w:color w:val="0E0E0E"/>
        </w:rPr>
        <w:t>Launch</w:t>
      </w:r>
      <w:r w:rsidRPr="00D159D6">
        <w:rPr>
          <w:rFonts w:asciiTheme="minorHAnsi" w:hAnsiTheme="minorHAnsi" w:cstheme="minorHAnsi"/>
          <w:color w:val="0E0E0E"/>
        </w:rPr>
        <w:t>ing</w:t>
      </w:r>
      <w:r w:rsidRPr="00D159D6">
        <w:rPr>
          <w:rFonts w:asciiTheme="minorHAnsi" w:hAnsiTheme="minorHAnsi" w:cstheme="minorHAnsi"/>
          <w:color w:val="0E0E0E"/>
        </w:rPr>
        <w:t xml:space="preserve"> Xiaomi’s new smartphone with </w:t>
      </w:r>
      <w:r w:rsidRPr="00D159D6">
        <w:rPr>
          <w:rStyle w:val="s3"/>
          <w:rFonts w:asciiTheme="minorHAnsi" w:hAnsiTheme="minorHAnsi" w:cstheme="minorHAnsi"/>
          <w:b/>
          <w:bCs/>
          <w:color w:val="0E0E0E"/>
        </w:rPr>
        <w:t>Atmos sound</w:t>
      </w:r>
      <w:r w:rsidRPr="00D159D6">
        <w:rPr>
          <w:rFonts w:asciiTheme="minorHAnsi" w:hAnsiTheme="minorHAnsi" w:cstheme="minorHAnsi"/>
          <w:color w:val="0E0E0E"/>
        </w:rPr>
        <w:t xml:space="preserve">, priced at </w:t>
      </w:r>
      <w:r w:rsidRPr="00D159D6">
        <w:rPr>
          <w:rStyle w:val="s3"/>
          <w:rFonts w:asciiTheme="minorHAnsi" w:hAnsiTheme="minorHAnsi" w:cstheme="minorHAnsi"/>
          <w:b/>
          <w:bCs/>
          <w:color w:val="0E0E0E"/>
        </w:rPr>
        <w:t>$350</w:t>
      </w:r>
      <w:r w:rsidRPr="00D159D6">
        <w:rPr>
          <w:rFonts w:asciiTheme="minorHAnsi" w:hAnsiTheme="minorHAnsi" w:cstheme="minorHAnsi"/>
          <w:color w:val="0E0E0E"/>
        </w:rPr>
        <w:t xml:space="preserve"> is</w:t>
      </w:r>
      <w:r w:rsidRPr="00D159D6">
        <w:rPr>
          <w:rFonts w:asciiTheme="minorHAnsi" w:hAnsiTheme="minorHAnsi" w:cstheme="minorHAnsi"/>
          <w:color w:val="0E0E0E"/>
        </w:rPr>
        <w:t xml:space="preserve"> the most profitable single-attribute upgrade in this competitive market.</w:t>
      </w:r>
    </w:p>
    <w:p w14:paraId="564BA465" w14:textId="77777777" w:rsidR="00D159D6" w:rsidRPr="00D159D6" w:rsidRDefault="00D159D6" w:rsidP="00E07AA3">
      <w:pPr>
        <w:rPr>
          <w:rFonts w:asciiTheme="minorHAnsi" w:hAnsiTheme="minorHAnsi" w:cstheme="minorHAnsi"/>
          <w:sz w:val="22"/>
          <w:szCs w:val="22"/>
        </w:rPr>
      </w:pPr>
    </w:p>
    <w:sectPr w:rsidR="00D159D6" w:rsidRPr="00D159D6">
      <w:footerReference w:type="default" r:id="rId31"/>
      <w:pgSz w:w="11907" w:h="16839" w:code="9"/>
      <w:pgMar w:top="1267" w:right="1339" w:bottom="1339" w:left="1339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E7D72B" w14:textId="77777777" w:rsidR="008F10EF" w:rsidRDefault="008F10EF">
      <w:r>
        <w:separator/>
      </w:r>
    </w:p>
    <w:p w14:paraId="3636390E" w14:textId="77777777" w:rsidR="008F10EF" w:rsidRDefault="008F10EF"/>
    <w:p w14:paraId="59379CE9" w14:textId="77777777" w:rsidR="008F10EF" w:rsidRDefault="008F10EF"/>
  </w:endnote>
  <w:endnote w:type="continuationSeparator" w:id="0">
    <w:p w14:paraId="15580954" w14:textId="77777777" w:rsidR="008F10EF" w:rsidRDefault="008F10EF">
      <w:r>
        <w:continuationSeparator/>
      </w:r>
    </w:p>
    <w:p w14:paraId="6D6A99DB" w14:textId="77777777" w:rsidR="008F10EF" w:rsidRDefault="008F10EF"/>
    <w:p w14:paraId="2D9D4532" w14:textId="77777777" w:rsidR="008F10EF" w:rsidRDefault="008F10E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956358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34691C" w14:textId="77777777" w:rsidR="00F251B2" w:rsidRDefault="001D1FD5">
        <w:pPr>
          <w:pStyle w:val="Footer"/>
        </w:pPr>
        <w:r>
          <w:rPr>
            <w:lang w:val="en-GB" w:bidi="en-GB"/>
          </w:rPr>
          <w:fldChar w:fldCharType="begin"/>
        </w:r>
        <w:r>
          <w:rPr>
            <w:lang w:val="en-GB" w:bidi="en-GB"/>
          </w:rPr>
          <w:instrText xml:space="preserve"> PAGE   \* MERGEFORMAT </w:instrText>
        </w:r>
        <w:r>
          <w:rPr>
            <w:lang w:val="en-GB" w:bidi="en-GB"/>
          </w:rPr>
          <w:fldChar w:fldCharType="separate"/>
        </w:r>
        <w:r>
          <w:rPr>
            <w:noProof/>
            <w:lang w:val="en-GB" w:bidi="en-GB"/>
          </w:rPr>
          <w:t>2</w:t>
        </w:r>
        <w:r>
          <w:rPr>
            <w:noProof/>
            <w:lang w:val="en-GB" w:bidi="en-GB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140CE1" w14:textId="77777777" w:rsidR="008F10EF" w:rsidRDefault="008F10EF">
      <w:r>
        <w:separator/>
      </w:r>
    </w:p>
    <w:p w14:paraId="373EF1D9" w14:textId="77777777" w:rsidR="008F10EF" w:rsidRDefault="008F10EF"/>
    <w:p w14:paraId="04D0F112" w14:textId="77777777" w:rsidR="008F10EF" w:rsidRDefault="008F10EF"/>
  </w:footnote>
  <w:footnote w:type="continuationSeparator" w:id="0">
    <w:p w14:paraId="10FD5B0D" w14:textId="77777777" w:rsidR="008F10EF" w:rsidRDefault="008F10EF">
      <w:r>
        <w:continuationSeparator/>
      </w:r>
    </w:p>
    <w:p w14:paraId="629AC48F" w14:textId="77777777" w:rsidR="008F10EF" w:rsidRDefault="008F10EF"/>
    <w:p w14:paraId="66737CAF" w14:textId="77777777" w:rsidR="008F10EF" w:rsidRDefault="008F10E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002936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270B2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96E9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1B41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2E4B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3B4E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6683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A6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BD1421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F4208"/>
    <w:multiLevelType w:val="multilevel"/>
    <w:tmpl w:val="C0DE7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24D39DC"/>
    <w:multiLevelType w:val="multilevel"/>
    <w:tmpl w:val="B9C2D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F27A49"/>
    <w:multiLevelType w:val="multilevel"/>
    <w:tmpl w:val="06F2C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35020BB"/>
    <w:multiLevelType w:val="hybridMultilevel"/>
    <w:tmpl w:val="CE90F4BA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F73378A"/>
    <w:multiLevelType w:val="multilevel"/>
    <w:tmpl w:val="C8588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2957834"/>
    <w:multiLevelType w:val="hybridMultilevel"/>
    <w:tmpl w:val="64709B02"/>
    <w:lvl w:ilvl="0" w:tplc="D0CE1B3C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A6550B"/>
    <w:multiLevelType w:val="multilevel"/>
    <w:tmpl w:val="B9C2D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1858EA"/>
    <w:multiLevelType w:val="multilevel"/>
    <w:tmpl w:val="BB289F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8" w15:restartNumberingAfterBreak="0">
    <w:nsid w:val="45225D52"/>
    <w:multiLevelType w:val="hybridMultilevel"/>
    <w:tmpl w:val="B48E4A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C82C9A"/>
    <w:multiLevelType w:val="hybridMultilevel"/>
    <w:tmpl w:val="63F07864"/>
    <w:lvl w:ilvl="0" w:tplc="A552E8B8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D50B65"/>
    <w:multiLevelType w:val="hybridMultilevel"/>
    <w:tmpl w:val="8B7210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BC0320"/>
    <w:multiLevelType w:val="hybridMultilevel"/>
    <w:tmpl w:val="DC3C7298"/>
    <w:lvl w:ilvl="0" w:tplc="B92C4AE4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083510"/>
    <w:multiLevelType w:val="hybridMultilevel"/>
    <w:tmpl w:val="BE6E19F6"/>
    <w:lvl w:ilvl="0" w:tplc="A50A105A">
      <w:start w:val="1"/>
      <w:numFmt w:val="bullet"/>
      <w:pStyle w:val="ListBullet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3D4378"/>
    <w:multiLevelType w:val="multilevel"/>
    <w:tmpl w:val="33967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1D6D2E"/>
    <w:multiLevelType w:val="multilevel"/>
    <w:tmpl w:val="B9C2D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96F396E"/>
    <w:multiLevelType w:val="multilevel"/>
    <w:tmpl w:val="BFD62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AA108F3"/>
    <w:multiLevelType w:val="hybridMultilevel"/>
    <w:tmpl w:val="1AAECD9A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B226C1F"/>
    <w:multiLevelType w:val="hybridMultilevel"/>
    <w:tmpl w:val="49ACD974"/>
    <w:lvl w:ilvl="0" w:tplc="2A7A1916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83722A"/>
    <w:multiLevelType w:val="multilevel"/>
    <w:tmpl w:val="B9C2D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1C6400F"/>
    <w:multiLevelType w:val="multilevel"/>
    <w:tmpl w:val="B9C2D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C901CF9"/>
    <w:multiLevelType w:val="hybridMultilevel"/>
    <w:tmpl w:val="2F4A75D8"/>
    <w:lvl w:ilvl="0" w:tplc="62A25D7A">
      <w:start w:val="1"/>
      <w:numFmt w:val="decimal"/>
      <w:pStyle w:val="ListNumb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9417207">
    <w:abstractNumId w:val="9"/>
  </w:num>
  <w:num w:numId="2" w16cid:durableId="1035159997">
    <w:abstractNumId w:val="19"/>
  </w:num>
  <w:num w:numId="3" w16cid:durableId="146554925">
    <w:abstractNumId w:val="27"/>
  </w:num>
  <w:num w:numId="4" w16cid:durableId="144199298">
    <w:abstractNumId w:val="21"/>
  </w:num>
  <w:num w:numId="5" w16cid:durableId="1710571688">
    <w:abstractNumId w:val="15"/>
  </w:num>
  <w:num w:numId="6" w16cid:durableId="939097048">
    <w:abstractNumId w:val="7"/>
  </w:num>
  <w:num w:numId="7" w16cid:durableId="677656048">
    <w:abstractNumId w:val="6"/>
  </w:num>
  <w:num w:numId="8" w16cid:durableId="1756171398">
    <w:abstractNumId w:val="5"/>
  </w:num>
  <w:num w:numId="9" w16cid:durableId="2101753522">
    <w:abstractNumId w:val="4"/>
  </w:num>
  <w:num w:numId="10" w16cid:durableId="646278881">
    <w:abstractNumId w:val="8"/>
  </w:num>
  <w:num w:numId="11" w16cid:durableId="864756987">
    <w:abstractNumId w:val="3"/>
  </w:num>
  <w:num w:numId="12" w16cid:durableId="1610697322">
    <w:abstractNumId w:val="2"/>
  </w:num>
  <w:num w:numId="13" w16cid:durableId="1213469663">
    <w:abstractNumId w:val="1"/>
  </w:num>
  <w:num w:numId="14" w16cid:durableId="20056805">
    <w:abstractNumId w:val="0"/>
  </w:num>
  <w:num w:numId="15" w16cid:durableId="577909692">
    <w:abstractNumId w:val="22"/>
  </w:num>
  <w:num w:numId="16" w16cid:durableId="1147741625">
    <w:abstractNumId w:val="30"/>
  </w:num>
  <w:num w:numId="17" w16cid:durableId="2071728509">
    <w:abstractNumId w:val="25"/>
  </w:num>
  <w:num w:numId="18" w16cid:durableId="614093101">
    <w:abstractNumId w:val="12"/>
  </w:num>
  <w:num w:numId="19" w16cid:durableId="415202625">
    <w:abstractNumId w:val="23"/>
  </w:num>
  <w:num w:numId="20" w16cid:durableId="570581945">
    <w:abstractNumId w:val="10"/>
  </w:num>
  <w:num w:numId="21" w16cid:durableId="510220552">
    <w:abstractNumId w:val="20"/>
  </w:num>
  <w:num w:numId="22" w16cid:durableId="1904833064">
    <w:abstractNumId w:val="11"/>
  </w:num>
  <w:num w:numId="23" w16cid:durableId="322467644">
    <w:abstractNumId w:val="17"/>
  </w:num>
  <w:num w:numId="24" w16cid:durableId="806436252">
    <w:abstractNumId w:val="18"/>
  </w:num>
  <w:num w:numId="25" w16cid:durableId="1049496682">
    <w:abstractNumId w:val="29"/>
  </w:num>
  <w:num w:numId="26" w16cid:durableId="313799848">
    <w:abstractNumId w:val="14"/>
  </w:num>
  <w:num w:numId="27" w16cid:durableId="122889260">
    <w:abstractNumId w:val="28"/>
  </w:num>
  <w:num w:numId="28" w16cid:durableId="613050995">
    <w:abstractNumId w:val="13"/>
  </w:num>
  <w:num w:numId="29" w16cid:durableId="1923560096">
    <w:abstractNumId w:val="26"/>
  </w:num>
  <w:num w:numId="30" w16cid:durableId="1211647686">
    <w:abstractNumId w:val="24"/>
  </w:num>
  <w:num w:numId="31" w16cid:durableId="106668313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907"/>
    <w:rsid w:val="00043097"/>
    <w:rsid w:val="00045F7F"/>
    <w:rsid w:val="00051170"/>
    <w:rsid w:val="001C50FC"/>
    <w:rsid w:val="001D1FD5"/>
    <w:rsid w:val="001D57A8"/>
    <w:rsid w:val="00272F46"/>
    <w:rsid w:val="00281EC4"/>
    <w:rsid w:val="003220E0"/>
    <w:rsid w:val="003D0907"/>
    <w:rsid w:val="00403BF6"/>
    <w:rsid w:val="004D3CA9"/>
    <w:rsid w:val="005451FC"/>
    <w:rsid w:val="005B1CC3"/>
    <w:rsid w:val="00631597"/>
    <w:rsid w:val="00681DFB"/>
    <w:rsid w:val="00686AE1"/>
    <w:rsid w:val="00696F6F"/>
    <w:rsid w:val="00817E03"/>
    <w:rsid w:val="008A79DD"/>
    <w:rsid w:val="008B70BB"/>
    <w:rsid w:val="008D1A02"/>
    <w:rsid w:val="008E301F"/>
    <w:rsid w:val="008F10EF"/>
    <w:rsid w:val="009602E0"/>
    <w:rsid w:val="009E0D2F"/>
    <w:rsid w:val="009E3924"/>
    <w:rsid w:val="00A8030F"/>
    <w:rsid w:val="00A83B78"/>
    <w:rsid w:val="00B010DD"/>
    <w:rsid w:val="00B3499A"/>
    <w:rsid w:val="00B73C22"/>
    <w:rsid w:val="00BA0D4E"/>
    <w:rsid w:val="00BD57BE"/>
    <w:rsid w:val="00CD33C2"/>
    <w:rsid w:val="00CE3BC2"/>
    <w:rsid w:val="00D159D6"/>
    <w:rsid w:val="00D61380"/>
    <w:rsid w:val="00DC14F3"/>
    <w:rsid w:val="00E07AA3"/>
    <w:rsid w:val="00ED03CA"/>
    <w:rsid w:val="00EE7FD9"/>
    <w:rsid w:val="00F17DDB"/>
    <w:rsid w:val="00F251B2"/>
    <w:rsid w:val="00F95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AF920EA"/>
  <w15:chartTrackingRefBased/>
  <w15:docId w15:val="{B83319C5-0D7A-A042-8DA4-996E4331F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6F6F"/>
    <w:pPr>
      <w:spacing w:after="0" w:line="240" w:lineRule="auto"/>
    </w:pPr>
    <w:rPr>
      <w:rFonts w:ascii="Times New Roman" w:eastAsia="Times New Roman" w:hAnsi="Times New Roman" w:cs="Times New Roman"/>
      <w:color w:val="auto"/>
      <w:lang w:val="en-FR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/>
      <w:contextualSpacing/>
      <w:outlineLvl w:val="0"/>
    </w:pPr>
    <w:rPr>
      <w:rFonts w:asciiTheme="majorHAnsi" w:eastAsiaTheme="majorEastAsia" w:hAnsiTheme="majorHAnsi" w:cstheme="majorBidi"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0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0"/>
      <w:outlineLvl w:val="2"/>
    </w:pPr>
    <w:rPr>
      <w:rFonts w:asciiTheme="majorHAnsi" w:eastAsiaTheme="majorEastAsia" w:hAnsiTheme="majorHAnsi" w:cstheme="majorBidi"/>
      <w:sz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0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0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0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0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0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0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after="300"/>
      <w:contextualSpacing/>
    </w:pPr>
    <w:rPr>
      <w:rFonts w:eastAsiaTheme="minorEastAsia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sz w:val="32"/>
    </w:rPr>
  </w:style>
  <w:style w:type="paragraph" w:styleId="Title">
    <w:name w:val="Title"/>
    <w:basedOn w:val="Normal"/>
    <w:link w:val="TitleChar"/>
    <w:uiPriority w:val="1"/>
    <w:qFormat/>
    <w:pPr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sz w:val="42"/>
      <w:szCs w:val="32"/>
    </w:rPr>
  </w:style>
  <w:style w:type="paragraph" w:styleId="ListNumber">
    <w:name w:val="List Number"/>
    <w:basedOn w:val="Normal"/>
    <w:uiPriority w:val="13"/>
    <w:qFormat/>
    <w:pPr>
      <w:numPr>
        <w:numId w:val="16"/>
      </w:numPr>
    </w:p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40"/>
      <w:ind w:left="490" w:right="49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Bullet">
    <w:name w:val="List Bullet"/>
    <w:basedOn w:val="Normal"/>
    <w:uiPriority w:val="12"/>
    <w:qFormat/>
    <w:pPr>
      <w:numPr>
        <w:numId w:val="15"/>
      </w:numPr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thor">
    <w:name w:val="Author"/>
    <w:basedOn w:val="Normal"/>
    <w:uiPriority w:val="3"/>
    <w:qFormat/>
    <w:pPr>
      <w:pBdr>
        <w:bottom w:val="single" w:sz="8" w:space="17" w:color="000000" w:themeColor="text1"/>
      </w:pBdr>
      <w:spacing w:after="64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000000" w:themeColor="text1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/>
      <w:iCs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000000" w:themeColor="tex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/>
    </w:pPr>
    <w:rPr>
      <w:i/>
      <w:iCs/>
      <w:sz w:val="20"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qFormat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customStyle="1" w:styleId="ReportTable">
    <w:name w:val="Report Table"/>
    <w:basedOn w:val="TableNormal"/>
    <w:uiPriority w:val="99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sz w:val="3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sz w:val="36"/>
      <w:szCs w:val="26"/>
    </w:rPr>
  </w:style>
  <w:style w:type="paragraph" w:styleId="Header">
    <w:name w:val="header"/>
    <w:basedOn w:val="Normal"/>
    <w:link w:val="HeaderChar"/>
    <w:uiPriority w:val="99"/>
    <w:qFormat/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30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30"/>
    </w:rPr>
  </w:style>
  <w:style w:type="character" w:customStyle="1" w:styleId="s1">
    <w:name w:val="s1"/>
    <w:basedOn w:val="DefaultParagraphFont"/>
    <w:rsid w:val="008E301F"/>
  </w:style>
  <w:style w:type="paragraph" w:customStyle="1" w:styleId="p2">
    <w:name w:val="p2"/>
    <w:basedOn w:val="Normal"/>
    <w:rsid w:val="008E301F"/>
    <w:pPr>
      <w:spacing w:before="100" w:beforeAutospacing="1" w:after="100" w:afterAutospacing="1"/>
    </w:pPr>
  </w:style>
  <w:style w:type="paragraph" w:customStyle="1" w:styleId="p1">
    <w:name w:val="p1"/>
    <w:basedOn w:val="Normal"/>
    <w:rsid w:val="008E301F"/>
    <w:pPr>
      <w:spacing w:before="100" w:beforeAutospacing="1" w:after="100" w:afterAutospacing="1"/>
    </w:pPr>
  </w:style>
  <w:style w:type="paragraph" w:customStyle="1" w:styleId="p4">
    <w:name w:val="p4"/>
    <w:basedOn w:val="Normal"/>
    <w:rsid w:val="008E301F"/>
    <w:pPr>
      <w:spacing w:before="100" w:beforeAutospacing="1" w:after="100" w:afterAutospacing="1"/>
    </w:pPr>
  </w:style>
  <w:style w:type="character" w:customStyle="1" w:styleId="s2">
    <w:name w:val="s2"/>
    <w:basedOn w:val="DefaultParagraphFont"/>
    <w:rsid w:val="00B3499A"/>
  </w:style>
  <w:style w:type="paragraph" w:customStyle="1" w:styleId="p3">
    <w:name w:val="p3"/>
    <w:basedOn w:val="Normal"/>
    <w:rsid w:val="00B3499A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unhideWhenUsed/>
    <w:qFormat/>
    <w:rsid w:val="00631597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9602E0"/>
  </w:style>
  <w:style w:type="character" w:customStyle="1" w:styleId="s3">
    <w:name w:val="s3"/>
    <w:basedOn w:val="DefaultParagraphFont"/>
    <w:rsid w:val="00D159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1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2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9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3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4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7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4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4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88367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1710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1722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83898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4045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73283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38254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31254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93362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0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6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1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55241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1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9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1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96991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433852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858712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9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1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669838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92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elena/Library/Containers/com.microsoft.Word/Data/Library/Application%20Support/Microsoft/Office/16.0/DTS/en-GB%7b1F7E0BE7-53CA-AC4E-8177-440536929E3A%7d/%7b8F1B18CA-FDF9-3448-87F3-9A446EF373F1%7dtf10002081.dotx" TargetMode="External"/></Relationship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Research Paper.dotx</Template>
  <TotalTime>215</TotalTime>
  <Pages>10</Pages>
  <Words>1042</Words>
  <Characters>5941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Пшеничникова</dc:creator>
  <cp:keywords/>
  <dc:description/>
  <cp:lastModifiedBy>Elena Pshenichnikova</cp:lastModifiedBy>
  <cp:revision>11</cp:revision>
  <dcterms:created xsi:type="dcterms:W3CDTF">2025-05-21T12:49:00Z</dcterms:created>
  <dcterms:modified xsi:type="dcterms:W3CDTF">2025-05-22T17:35:00Z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TF10002040</vt:lpwstr>
  </property>
</Properties>
</file>